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B2DB" w14:textId="0F96142C" w:rsidR="00D077E9" w:rsidRDefault="00500039" w:rsidP="00D70D02">
      <w:r>
        <w:rPr>
          <w:noProof/>
        </w:rPr>
        <w:drawing>
          <wp:anchor distT="0" distB="0" distL="114300" distR="114300" simplePos="0" relativeHeight="251658240" behindDoc="1" locked="0" layoutInCell="1" allowOverlap="1" wp14:anchorId="78759E8E" wp14:editId="60FFDA64">
            <wp:simplePos x="0" y="0"/>
            <wp:positionH relativeFrom="column">
              <wp:posOffset>-3051175</wp:posOffset>
            </wp:positionH>
            <wp:positionV relativeFrom="page">
              <wp:posOffset>-367665</wp:posOffset>
            </wp:positionV>
            <wp:extent cx="13309268" cy="7035771"/>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BEBA8EAE-BF5A-486C-A8C5-ECC9F3942E4B}">
                          <a14:imgProps xmlns:a14="http://schemas.microsoft.com/office/drawing/2010/main">
                            <a14:imgLayer r:embed="rId9">
                              <a14:imgEffect>
                                <a14:artisticBlur radius="8"/>
                              </a14:imgEffect>
                            </a14:imgLayer>
                          </a14:imgProps>
                        </a:ext>
                        <a:ext uri="{28A0092B-C50C-407E-A947-70E740481C1C}">
                          <a14:useLocalDpi xmlns:a14="http://schemas.microsoft.com/office/drawing/2010/main" val="0"/>
                        </a:ext>
                      </a:extLst>
                    </a:blip>
                    <a:stretch>
                      <a:fillRect/>
                    </a:stretch>
                  </pic:blipFill>
                  <pic:spPr>
                    <a:xfrm>
                      <a:off x="0" y="0"/>
                      <a:ext cx="13309268" cy="7035771"/>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07991FD6" w14:textId="77777777" w:rsidTr="00D077E9">
        <w:trPr>
          <w:trHeight w:val="1894"/>
        </w:trPr>
        <w:tc>
          <w:tcPr>
            <w:tcW w:w="5580" w:type="dxa"/>
            <w:tcBorders>
              <w:top w:val="nil"/>
              <w:left w:val="nil"/>
              <w:bottom w:val="nil"/>
              <w:right w:val="nil"/>
            </w:tcBorders>
          </w:tcPr>
          <w:p w14:paraId="18615001" w14:textId="77777777" w:rsidR="00D077E9" w:rsidRDefault="00D077E9" w:rsidP="00D077E9">
            <w:r>
              <w:rPr>
                <w:noProof/>
              </w:rPr>
              <mc:AlternateContent>
                <mc:Choice Requires="wps">
                  <w:drawing>
                    <wp:inline distT="0" distB="0" distL="0" distR="0" wp14:anchorId="58D493F4" wp14:editId="6E3CE363">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20BBAC32" w14:textId="56B56AD5" w:rsidR="00500039" w:rsidRPr="00D86945" w:rsidRDefault="00500039" w:rsidP="00705ABD">
                                  <w:pPr>
                                    <w:pStyle w:val="Title"/>
                                  </w:pPr>
                                  <w:r>
                                    <w:t>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8D493F4"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" filled="f" stroked="f" strokeweight=".5pt">
                      <v:textbox>
                        <w:txbxContent>
                          <w:p w14:paraId="20BBAC32" w14:textId="56B56AD5" w:rsidR="00500039" w:rsidRPr="00D86945" w:rsidRDefault="00500039" w:rsidP="00705ABD">
                            <w:pPr>
                              <w:pStyle w:val="Title"/>
                            </w:pPr>
                            <w:r>
                              <w:t>PROJECT REPORT</w:t>
                            </w:r>
                          </w:p>
                        </w:txbxContent>
                      </v:textbox>
                      <w10:anchorlock/>
                    </v:shape>
                  </w:pict>
                </mc:Fallback>
              </mc:AlternateContent>
            </w:r>
          </w:p>
          <w:p w14:paraId="68470509" w14:textId="77777777" w:rsidR="00D077E9" w:rsidRDefault="00D077E9" w:rsidP="00D077E9">
            <w:r>
              <w:rPr>
                <w:noProof/>
              </w:rPr>
              <mc:AlternateContent>
                <mc:Choice Requires="wps">
                  <w:drawing>
                    <wp:inline distT="0" distB="0" distL="0" distR="0" wp14:anchorId="30EC2E73" wp14:editId="6FBEB164">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7C31C2"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" strokecolor="#082a75 [3215]" strokeweight="3pt">
                      <w10:anchorlock/>
                    </v:line>
                  </w:pict>
                </mc:Fallback>
              </mc:AlternateContent>
            </w:r>
          </w:p>
        </w:tc>
      </w:tr>
      <w:tr w:rsidR="00D077E9" w14:paraId="43AA7E67" w14:textId="77777777" w:rsidTr="00D077E9">
        <w:trPr>
          <w:trHeight w:val="7636"/>
        </w:trPr>
        <w:tc>
          <w:tcPr>
            <w:tcW w:w="5580" w:type="dxa"/>
            <w:tcBorders>
              <w:top w:val="nil"/>
              <w:left w:val="nil"/>
              <w:bottom w:val="nil"/>
              <w:right w:val="nil"/>
            </w:tcBorders>
          </w:tcPr>
          <w:p w14:paraId="186707FF" w14:textId="77777777" w:rsidR="00D077E9" w:rsidRDefault="00D077E9" w:rsidP="00D077E9">
            <w:pPr>
              <w:rPr>
                <w:noProof/>
              </w:rPr>
            </w:pPr>
          </w:p>
        </w:tc>
      </w:tr>
      <w:tr w:rsidR="00D077E9" w14:paraId="1E897581" w14:textId="77777777" w:rsidTr="00D077E9">
        <w:trPr>
          <w:trHeight w:val="2171"/>
        </w:trPr>
        <w:tc>
          <w:tcPr>
            <w:tcW w:w="5580" w:type="dxa"/>
            <w:tcBorders>
              <w:top w:val="nil"/>
              <w:left w:val="nil"/>
              <w:bottom w:val="nil"/>
              <w:right w:val="nil"/>
            </w:tcBorders>
          </w:tcPr>
          <w:sdt>
            <w:sdtPr>
              <w:id w:val="1080870105"/>
              <w:placeholder>
                <w:docPart w:val="7ECC090196664C4CACE8EC062974E973"/>
              </w:placeholder>
              <w15:appearance w15:val="hidden"/>
            </w:sdtPr>
            <w:sdtContent>
              <w:p w14:paraId="7EC01B2B" w14:textId="242F5437" w:rsidR="00D077E9" w:rsidRDefault="00D077E9" w:rsidP="00D077E9">
                <w:r w:rsidRPr="00D86945">
                  <w:rPr>
                    <w:rStyle w:val="SubtitleChar"/>
                    <w:b w:val="0"/>
                  </w:rPr>
                  <w:fldChar w:fldCharType="begin"/>
                </w:r>
                <w:r w:rsidRPr="00D86945">
                  <w:rPr>
                    <w:rStyle w:val="SubtitleChar"/>
                    <w:b w:val="0"/>
                  </w:rPr>
                  <w:instrText xml:space="preserve"> DATE  \@ "MMMM d"  \* MERGEFORMAT </w:instrText>
                </w:r>
                <w:r w:rsidRPr="00D86945">
                  <w:rPr>
                    <w:rStyle w:val="SubtitleChar"/>
                    <w:b w:val="0"/>
                  </w:rPr>
                  <w:fldChar w:fldCharType="separate"/>
                </w:r>
                <w:r w:rsidR="004E2AFB">
                  <w:rPr>
                    <w:rStyle w:val="SubtitleChar"/>
                    <w:b w:val="0"/>
                    <w:noProof/>
                  </w:rPr>
                  <w:t>March 25</w:t>
                </w:r>
                <w:r w:rsidRPr="00D86945">
                  <w:rPr>
                    <w:rStyle w:val="SubtitleChar"/>
                    <w:b w:val="0"/>
                  </w:rPr>
                  <w:fldChar w:fldCharType="end"/>
                </w:r>
              </w:p>
            </w:sdtContent>
          </w:sdt>
          <w:p w14:paraId="2ADF3416"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01A82B57" wp14:editId="2B934C33">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2B8C9E"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E1+LucBAAAiBAAADgAAAAAAAAAAAAAAAAAuAgAAZHJzL2Uyb0RvYy54bWxQSwECLQAU&#10;AAYACAAAACEAXfQJ4dgAAAACAQAADwAAAAAAAAAAAAAAAABBBAAAZHJzL2Rvd25yZXYueG1sUEsF&#10;BgAAAAAEAAQA8wAAAEYFAAAAAA==&#10;" strokecolor="#082a75 [3215]" strokeweight="3pt">
                      <w10:anchorlock/>
                    </v:line>
                  </w:pict>
                </mc:Fallback>
              </mc:AlternateContent>
            </w:r>
          </w:p>
          <w:p w14:paraId="4FDE0662" w14:textId="77777777" w:rsidR="00D077E9" w:rsidRDefault="00D077E9" w:rsidP="00D077E9">
            <w:pPr>
              <w:rPr>
                <w:noProof/>
                <w:sz w:val="10"/>
                <w:szCs w:val="10"/>
              </w:rPr>
            </w:pPr>
          </w:p>
          <w:p w14:paraId="13A7C801" w14:textId="77777777" w:rsidR="00D077E9" w:rsidRDefault="00D077E9" w:rsidP="00D077E9">
            <w:pPr>
              <w:rPr>
                <w:noProof/>
                <w:sz w:val="10"/>
                <w:szCs w:val="10"/>
              </w:rPr>
            </w:pPr>
          </w:p>
          <w:p w14:paraId="26B07F25" w14:textId="6F9B0075" w:rsidR="00D077E9" w:rsidRDefault="00500039" w:rsidP="00D077E9">
            <w:sdt>
              <w:sdtPr>
                <w:id w:val="-1740469667"/>
                <w:placeholder>
                  <w:docPart w:val="024E0E6392C24A46B615D68006BEFF8A"/>
                </w:placeholder>
                <w15:appearance w15:val="hidden"/>
              </w:sdtPr>
              <w:sdtContent>
                <w:r w:rsidR="00E67C95">
                  <w:t>13657779</w:t>
                </w:r>
              </w:sdtContent>
            </w:sdt>
          </w:p>
          <w:p w14:paraId="5C0A6B6F" w14:textId="52E6CC00" w:rsidR="00D077E9" w:rsidRDefault="00500039" w:rsidP="00D077E9">
            <w:sdt>
              <w:sdtPr>
                <w:alias w:val="Your Name"/>
                <w:tag w:val="Your Name"/>
                <w:id w:val="-180584491"/>
                <w:placeholder>
                  <w:docPart w:val="B1ADD295D03D49A2B44DBB7173EFE610"/>
                </w:placeholder>
                <w:dataBinding w:prefixMappings="xmlns:ns0='http://schemas.microsoft.com/office/2006/coverPageProps' " w:xpath="/ns0:CoverPageProperties[1]/ns0:CompanyFax[1]" w:storeItemID="{55AF091B-3C7A-41E3-B477-F2FDAA23CFDA}"/>
                <w15:appearance w15:val="hidden"/>
                <w:text w:multiLine="1"/>
              </w:sdtPr>
              <w:sdtContent>
                <w:r w:rsidR="00E67C95">
                  <w:t>Yuvraj Singh Cheema</w:t>
                </w:r>
              </w:sdtContent>
            </w:sdt>
          </w:p>
          <w:p w14:paraId="16C8559F" w14:textId="77777777" w:rsidR="00D077E9" w:rsidRPr="00D86945" w:rsidRDefault="00D077E9" w:rsidP="00D077E9">
            <w:pPr>
              <w:rPr>
                <w:noProof/>
                <w:sz w:val="10"/>
                <w:szCs w:val="10"/>
              </w:rPr>
            </w:pPr>
          </w:p>
        </w:tc>
      </w:tr>
    </w:tbl>
    <w:p w14:paraId="1A6D86F2" w14:textId="20B9B65F" w:rsidR="00D077E9" w:rsidRDefault="00D077E9">
      <w:pPr>
        <w:spacing w:after="200"/>
      </w:pPr>
      <w:r w:rsidRPr="00D967AC">
        <w:rPr>
          <w:noProof/>
        </w:rPr>
        <w:drawing>
          <wp:anchor distT="0" distB="0" distL="114300" distR="114300" simplePos="0" relativeHeight="251661312" behindDoc="0" locked="0" layoutInCell="1" allowOverlap="1" wp14:anchorId="4CDEFEB8" wp14:editId="4133EDF8">
            <wp:simplePos x="0" y="0"/>
            <wp:positionH relativeFrom="column">
              <wp:posOffset>5374946</wp:posOffset>
            </wp:positionH>
            <wp:positionV relativeFrom="paragraph">
              <wp:posOffset>7357110</wp:posOffset>
            </wp:positionV>
            <wp:extent cx="643890" cy="643890"/>
            <wp:effectExtent l="0" t="0" r="3810" b="3810"/>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a:extLst>
                        <a:ext uri="{FF2B5EF4-FFF2-40B4-BE49-F238E27FC236}">
                          <a16:creationId xmlns:a16="http://schemas.microsoft.com/office/drawing/2014/main" id="{F3D65186-AB5A-4584-87C3-0FAA2992263B}"/>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890" cy="643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77D44135" wp14:editId="0B3289FF">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31C8FC"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5463846D" wp14:editId="08DC20AB">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AFCA97"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" fillcolor="white [3212]" stroked="f" strokeweight="2pt">
                <w10:wrap anchory="page"/>
              </v:rect>
            </w:pict>
          </mc:Fallback>
        </mc:AlternateContent>
      </w:r>
      <w:r>
        <w:br w:type="page"/>
      </w:r>
    </w:p>
    <w:p w14:paraId="76DEA46A" w14:textId="4B58D8C9" w:rsidR="00D077E9" w:rsidRDefault="00E67C95" w:rsidP="00D077E9">
      <w:pPr>
        <w:pStyle w:val="Heading1"/>
      </w:pPr>
      <w:r>
        <w:lastRenderedPageBreak/>
        <w:t>Certific</w:t>
      </w:r>
      <w:r w:rsidR="00A12180">
        <w:t>a</w:t>
      </w:r>
      <w:r>
        <w:t>te</w:t>
      </w:r>
    </w:p>
    <w:tbl>
      <w:tblPr>
        <w:tblW w:w="9999" w:type="dxa"/>
        <w:tblInd w:w="40" w:type="dxa"/>
        <w:tblCellMar>
          <w:left w:w="0" w:type="dxa"/>
          <w:right w:w="0" w:type="dxa"/>
        </w:tblCellMar>
        <w:tblLook w:val="0000" w:firstRow="0" w:lastRow="0" w:firstColumn="0" w:lastColumn="0" w:noHBand="0" w:noVBand="0"/>
      </w:tblPr>
      <w:tblGrid>
        <w:gridCol w:w="9999"/>
      </w:tblGrid>
      <w:tr w:rsidR="00D077E9" w14:paraId="117C643F" w14:textId="77777777" w:rsidTr="00DF027C">
        <w:trPr>
          <w:trHeight w:val="3546"/>
        </w:trPr>
        <w:tc>
          <w:tcPr>
            <w:tcW w:w="9999" w:type="dxa"/>
          </w:tcPr>
          <w:p w14:paraId="565660AE" w14:textId="537B0C45" w:rsidR="00D077E9" w:rsidRDefault="00D077E9" w:rsidP="00DF027C">
            <w:pPr>
              <w:pStyle w:val="Heading2"/>
            </w:pPr>
          </w:p>
          <w:p w14:paraId="4AC7DBE3" w14:textId="77777777" w:rsidR="00DF027C" w:rsidRDefault="00DF027C" w:rsidP="00DF027C"/>
          <w:p w14:paraId="704B63C9" w14:textId="0CEE45EF" w:rsidR="00DF027C" w:rsidRPr="00DF027C" w:rsidRDefault="00E67C95" w:rsidP="00DF027C">
            <w:pPr>
              <w:pStyle w:val="Content"/>
            </w:pPr>
            <w:r>
              <w:t xml:space="preserve">This is to certify that </w:t>
            </w:r>
            <w:r w:rsidR="00521D61">
              <w:t>Yuvraj Singh Cheema of XII (Non-Medical) has completed his project file in partial fulfillment of the requirements set by the CBSE. It is authentic work carried out by him under my supervision. He has taken proper care and shown utmost sincerity in completion of the project.</w:t>
            </w:r>
          </w:p>
          <w:p w14:paraId="17400B6F" w14:textId="77777777" w:rsidR="00DF027C" w:rsidRDefault="00DF027C" w:rsidP="00DF027C"/>
          <w:p w14:paraId="1F6823BE" w14:textId="38401DD0" w:rsidR="00DF027C" w:rsidRDefault="00521D61" w:rsidP="00DF027C">
            <w:pPr>
              <w:pStyle w:val="Content"/>
            </w:pPr>
            <w:r>
              <w:t>I certify that this project is up</w:t>
            </w:r>
            <w:r w:rsidR="00AF7356">
              <w:t xml:space="preserve"> </w:t>
            </w:r>
            <w:r>
              <w:t>to my expectations and as per the guidelines issued by the CBSE.</w:t>
            </w:r>
          </w:p>
          <w:p w14:paraId="0F036D14" w14:textId="4E8A017E" w:rsidR="00AF7356" w:rsidRDefault="00AF7356" w:rsidP="00DF027C">
            <w:pPr>
              <w:pStyle w:val="Content"/>
            </w:pPr>
          </w:p>
        </w:tc>
      </w:tr>
      <w:tr w:rsidR="00DF027C" w14:paraId="690A8D4C" w14:textId="77777777" w:rsidTr="00AF7356">
        <w:trPr>
          <w:trHeight w:val="1899"/>
        </w:trPr>
        <w:tc>
          <w:tcPr>
            <w:tcW w:w="9999" w:type="dxa"/>
            <w:shd w:val="clear" w:color="auto" w:fill="auto"/>
            <w:vAlign w:val="center"/>
          </w:tcPr>
          <w:p w14:paraId="6C1E7F67" w14:textId="13B20510" w:rsidR="00DF027C" w:rsidRPr="00DF027C" w:rsidRDefault="00DF027C" w:rsidP="00AF7356">
            <w:pPr>
              <w:pStyle w:val="EmphasisText"/>
            </w:pPr>
          </w:p>
        </w:tc>
      </w:tr>
      <w:tr w:rsidR="00DF027C" w14:paraId="30344FE9" w14:textId="77777777" w:rsidTr="00DF027C">
        <w:trPr>
          <w:trHeight w:val="5931"/>
        </w:trPr>
        <w:tc>
          <w:tcPr>
            <w:tcW w:w="9999" w:type="dxa"/>
          </w:tcPr>
          <w:p w14:paraId="54DB989D" w14:textId="77777777" w:rsidR="00DF027C" w:rsidRDefault="00DF027C" w:rsidP="00DF027C">
            <w:pPr>
              <w:pStyle w:val="EmphasisText"/>
              <w:rPr>
                <w:i/>
                <w:sz w:val="36"/>
              </w:rPr>
            </w:pPr>
          </w:p>
          <w:p w14:paraId="5287E7D9" w14:textId="421CF90B" w:rsidR="00DF027C" w:rsidRDefault="00AF7356" w:rsidP="00AF7356">
            <w:pPr>
              <w:pStyle w:val="Content"/>
              <w:jc w:val="right"/>
            </w:pPr>
            <w:r>
              <w:t>Ms. Prabhjit Kaur</w:t>
            </w:r>
          </w:p>
          <w:p w14:paraId="6C8AFF79" w14:textId="07CC009C" w:rsidR="00AF7356" w:rsidRPr="00AF7356" w:rsidRDefault="00AF7356" w:rsidP="00AF7356">
            <w:pPr>
              <w:pStyle w:val="Content"/>
              <w:jc w:val="right"/>
            </w:pPr>
            <w:r>
              <w:t>(PGT Computer Science)</w:t>
            </w:r>
          </w:p>
          <w:p w14:paraId="42D63ECE" w14:textId="77777777" w:rsidR="00DF027C" w:rsidRDefault="00DF027C" w:rsidP="00DF027C">
            <w:pPr>
              <w:pStyle w:val="Content"/>
              <w:rPr>
                <w:i/>
                <w:sz w:val="36"/>
              </w:rPr>
            </w:pPr>
          </w:p>
        </w:tc>
      </w:tr>
    </w:tbl>
    <w:p w14:paraId="61EA66C6" w14:textId="784CA467" w:rsidR="0087605E" w:rsidRDefault="0087605E" w:rsidP="00DF027C"/>
    <w:p w14:paraId="122DFCC5" w14:textId="3C6ACEDB" w:rsidR="00AF7356" w:rsidRDefault="00AF7356" w:rsidP="00AF7356">
      <w:pPr>
        <w:pStyle w:val="Heading1"/>
      </w:pPr>
      <w:r>
        <w:lastRenderedPageBreak/>
        <w:t>Acknowledgement</w:t>
      </w:r>
    </w:p>
    <w:p w14:paraId="2F4C0379" w14:textId="77777777" w:rsidR="00AF7356" w:rsidRDefault="00AF7356" w:rsidP="00DF027C"/>
    <w:tbl>
      <w:tblPr>
        <w:tblW w:w="9999" w:type="dxa"/>
        <w:tblInd w:w="40" w:type="dxa"/>
        <w:tblCellMar>
          <w:left w:w="0" w:type="dxa"/>
          <w:right w:w="0" w:type="dxa"/>
        </w:tblCellMar>
        <w:tblLook w:val="0000" w:firstRow="0" w:lastRow="0" w:firstColumn="0" w:lastColumn="0" w:noHBand="0" w:noVBand="0"/>
      </w:tblPr>
      <w:tblGrid>
        <w:gridCol w:w="9999"/>
      </w:tblGrid>
      <w:tr w:rsidR="00AF7356" w14:paraId="3345A46E" w14:textId="77777777" w:rsidTr="00500039">
        <w:trPr>
          <w:trHeight w:val="3546"/>
        </w:trPr>
        <w:tc>
          <w:tcPr>
            <w:tcW w:w="9999" w:type="dxa"/>
          </w:tcPr>
          <w:p w14:paraId="538C9252" w14:textId="553015E4" w:rsidR="00AF7356" w:rsidRDefault="00AF7356" w:rsidP="00500039">
            <w:pPr>
              <w:pStyle w:val="Heading2"/>
            </w:pPr>
          </w:p>
          <w:p w14:paraId="52D63B1D" w14:textId="77777777" w:rsidR="00AF7356" w:rsidRDefault="00AF7356" w:rsidP="00500039"/>
          <w:p w14:paraId="7FA6B3E1" w14:textId="37982A4E" w:rsidR="00AF7356" w:rsidRPr="00DF027C" w:rsidRDefault="00AF7356" w:rsidP="00500039">
            <w:pPr>
              <w:pStyle w:val="Content"/>
            </w:pPr>
            <w:r>
              <w:t>I would like to express my special thanks of gratitude to my teacher Ms. Prebhjit Kaur as well as our principal Ms. Manbir Brar who gave me the golden opportunity to do this wonderful project on the topic Python, which also helped me in doing a lot of research and I came to know about many new things I am really thankful to them.</w:t>
            </w:r>
          </w:p>
          <w:p w14:paraId="394FB19B" w14:textId="77777777" w:rsidR="00AF7356" w:rsidRDefault="00AF7356" w:rsidP="00500039"/>
          <w:p w14:paraId="415D4C51" w14:textId="6D20C2C2" w:rsidR="00AF7356" w:rsidRDefault="00AF7356" w:rsidP="00500039">
            <w:pPr>
              <w:pStyle w:val="Content"/>
            </w:pPr>
            <w:r>
              <w:t>Secondly I would also like to thank my parents and friends who helped me a lot in finalizing this project within the limited time frame</w:t>
            </w:r>
          </w:p>
        </w:tc>
      </w:tr>
      <w:tr w:rsidR="00AF7356" w14:paraId="5658B8F9" w14:textId="77777777" w:rsidTr="00AF7356">
        <w:trPr>
          <w:trHeight w:val="1899"/>
        </w:trPr>
        <w:tc>
          <w:tcPr>
            <w:tcW w:w="9999" w:type="dxa"/>
            <w:shd w:val="clear" w:color="auto" w:fill="auto"/>
            <w:vAlign w:val="center"/>
          </w:tcPr>
          <w:p w14:paraId="11C1E41C" w14:textId="5272B360" w:rsidR="00AF7356" w:rsidRPr="00DF027C" w:rsidRDefault="00AF7356" w:rsidP="00500039">
            <w:pPr>
              <w:pStyle w:val="EmphasisText"/>
              <w:jc w:val="center"/>
            </w:pPr>
          </w:p>
        </w:tc>
      </w:tr>
      <w:tr w:rsidR="00AF7356" w14:paraId="469D18DC" w14:textId="77777777" w:rsidTr="00500039">
        <w:trPr>
          <w:trHeight w:val="5931"/>
        </w:trPr>
        <w:tc>
          <w:tcPr>
            <w:tcW w:w="9999" w:type="dxa"/>
          </w:tcPr>
          <w:p w14:paraId="24BD0824" w14:textId="77777777" w:rsidR="00AF7356" w:rsidRDefault="00AF7356" w:rsidP="00500039">
            <w:pPr>
              <w:pStyle w:val="EmphasisText"/>
              <w:rPr>
                <w:i/>
                <w:sz w:val="36"/>
              </w:rPr>
            </w:pPr>
          </w:p>
          <w:p w14:paraId="02EE2533" w14:textId="4BDA3CCA" w:rsidR="00AF7356" w:rsidRPr="00DF027C" w:rsidRDefault="00AF7356" w:rsidP="00AF7356">
            <w:pPr>
              <w:pStyle w:val="Content"/>
              <w:jc w:val="right"/>
            </w:pPr>
            <w:r>
              <w:t>Yuvraj Singh Cheema</w:t>
            </w:r>
          </w:p>
          <w:p w14:paraId="0515BA05" w14:textId="77777777" w:rsidR="00AF7356" w:rsidRDefault="00AF7356" w:rsidP="00500039">
            <w:pPr>
              <w:pStyle w:val="Content"/>
            </w:pPr>
          </w:p>
          <w:p w14:paraId="2D8E16E7" w14:textId="13EF814E" w:rsidR="00AF7356" w:rsidRDefault="00AF7356" w:rsidP="00500039">
            <w:pPr>
              <w:pStyle w:val="Content"/>
            </w:pPr>
          </w:p>
          <w:p w14:paraId="3F117885" w14:textId="77777777" w:rsidR="00AF7356" w:rsidRDefault="00AF7356" w:rsidP="00500039">
            <w:pPr>
              <w:pStyle w:val="Content"/>
              <w:rPr>
                <w:i/>
                <w:sz w:val="36"/>
              </w:rPr>
            </w:pPr>
          </w:p>
          <w:p w14:paraId="1C496464" w14:textId="77777777" w:rsidR="00AF7356" w:rsidRDefault="00AF7356" w:rsidP="00500039">
            <w:pPr>
              <w:pStyle w:val="Content"/>
              <w:rPr>
                <w:i/>
                <w:sz w:val="36"/>
              </w:rPr>
            </w:pPr>
          </w:p>
        </w:tc>
      </w:tr>
    </w:tbl>
    <w:p w14:paraId="26D9C89B" w14:textId="059F3874" w:rsidR="00AF7356" w:rsidRDefault="00AF7356" w:rsidP="00DF027C"/>
    <w:p w14:paraId="288B6F18" w14:textId="3A55D972" w:rsidR="00AF7356" w:rsidRDefault="00AF7356" w:rsidP="00AF7356">
      <w:pPr>
        <w:pStyle w:val="Heading1"/>
      </w:pPr>
      <w:r>
        <w:lastRenderedPageBreak/>
        <w:t>Index</w:t>
      </w:r>
    </w:p>
    <w:tbl>
      <w:tblPr>
        <w:tblStyle w:val="GridTable4-Accent2"/>
        <w:tblW w:w="0" w:type="auto"/>
        <w:tblLook w:val="04A0" w:firstRow="1" w:lastRow="0" w:firstColumn="1" w:lastColumn="0" w:noHBand="0" w:noVBand="1"/>
      </w:tblPr>
      <w:tblGrid>
        <w:gridCol w:w="3308"/>
        <w:gridCol w:w="3309"/>
        <w:gridCol w:w="3309"/>
      </w:tblGrid>
      <w:tr w:rsidR="00AF7356" w14:paraId="289C4CED" w14:textId="77777777" w:rsidTr="00AF73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6E9CF632" w14:textId="1A4EA214" w:rsidR="00AF7356" w:rsidRPr="00353375" w:rsidRDefault="00AF7356" w:rsidP="00832827">
            <w:pPr>
              <w:pStyle w:val="Heading1"/>
              <w:jc w:val="center"/>
              <w:outlineLvl w:val="0"/>
              <w:rPr>
                <w:b/>
                <w:bCs w:val="0"/>
                <w:color w:val="FFFFFF" w:themeColor="background1"/>
                <w:sz w:val="44"/>
                <w:szCs w:val="24"/>
              </w:rPr>
            </w:pPr>
            <w:r w:rsidRPr="00353375">
              <w:rPr>
                <w:b/>
                <w:bCs w:val="0"/>
                <w:color w:val="FFFFFF" w:themeColor="background1"/>
                <w:sz w:val="44"/>
                <w:szCs w:val="24"/>
              </w:rPr>
              <w:t>S.No</w:t>
            </w:r>
          </w:p>
        </w:tc>
        <w:tc>
          <w:tcPr>
            <w:tcW w:w="3309" w:type="dxa"/>
          </w:tcPr>
          <w:p w14:paraId="169DD95F" w14:textId="489B59CB" w:rsidR="00AF7356" w:rsidRPr="00353375" w:rsidRDefault="00AF7356" w:rsidP="00832827">
            <w:pPr>
              <w:pStyle w:val="Heading1"/>
              <w:jc w:val="center"/>
              <w:outlineLvl w:val="0"/>
              <w:cnfStyle w:val="100000000000" w:firstRow="1" w:lastRow="0" w:firstColumn="0" w:lastColumn="0" w:oddVBand="0" w:evenVBand="0" w:oddHBand="0" w:evenHBand="0" w:firstRowFirstColumn="0" w:firstRowLastColumn="0" w:lastRowFirstColumn="0" w:lastRowLastColumn="0"/>
              <w:rPr>
                <w:b/>
                <w:bCs w:val="0"/>
                <w:color w:val="FFFFFF" w:themeColor="background1"/>
                <w:sz w:val="44"/>
                <w:szCs w:val="24"/>
              </w:rPr>
            </w:pPr>
            <w:r w:rsidRPr="00353375">
              <w:rPr>
                <w:b/>
                <w:bCs w:val="0"/>
                <w:color w:val="FFFFFF" w:themeColor="background1"/>
                <w:sz w:val="44"/>
                <w:szCs w:val="24"/>
              </w:rPr>
              <w:t>Topic</w:t>
            </w:r>
          </w:p>
        </w:tc>
        <w:tc>
          <w:tcPr>
            <w:tcW w:w="3309" w:type="dxa"/>
          </w:tcPr>
          <w:p w14:paraId="40A8D912" w14:textId="2016C9D6" w:rsidR="00AF7356" w:rsidRPr="00353375" w:rsidRDefault="00AF7356" w:rsidP="00832827">
            <w:pPr>
              <w:pStyle w:val="Heading1"/>
              <w:jc w:val="center"/>
              <w:outlineLvl w:val="0"/>
              <w:cnfStyle w:val="100000000000" w:firstRow="1" w:lastRow="0" w:firstColumn="0" w:lastColumn="0" w:oddVBand="0" w:evenVBand="0" w:oddHBand="0" w:evenHBand="0" w:firstRowFirstColumn="0" w:firstRowLastColumn="0" w:lastRowFirstColumn="0" w:lastRowLastColumn="0"/>
              <w:rPr>
                <w:b/>
                <w:bCs w:val="0"/>
                <w:color w:val="FFFFFF" w:themeColor="background1"/>
                <w:sz w:val="44"/>
                <w:szCs w:val="24"/>
              </w:rPr>
            </w:pPr>
            <w:r w:rsidRPr="00353375">
              <w:rPr>
                <w:b/>
                <w:bCs w:val="0"/>
                <w:color w:val="FFFFFF" w:themeColor="background1"/>
                <w:sz w:val="44"/>
                <w:szCs w:val="24"/>
              </w:rPr>
              <w:t>Page No.</w:t>
            </w:r>
          </w:p>
        </w:tc>
      </w:tr>
      <w:tr w:rsidR="00AF7356" w14:paraId="16482A28"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0F3FDB38" w14:textId="2549CCB1" w:rsidR="00AF7356" w:rsidRPr="00832827" w:rsidRDefault="00AF7356" w:rsidP="00832827">
            <w:pPr>
              <w:pStyle w:val="Heading1"/>
              <w:jc w:val="center"/>
              <w:outlineLvl w:val="0"/>
              <w:rPr>
                <w:sz w:val="44"/>
                <w:szCs w:val="24"/>
              </w:rPr>
            </w:pPr>
            <w:r w:rsidRPr="00832827">
              <w:rPr>
                <w:sz w:val="44"/>
                <w:szCs w:val="24"/>
              </w:rPr>
              <w:t>1</w:t>
            </w:r>
          </w:p>
        </w:tc>
        <w:tc>
          <w:tcPr>
            <w:tcW w:w="3309" w:type="dxa"/>
          </w:tcPr>
          <w:p w14:paraId="1FC9B2E3" w14:textId="1F3B8662"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Analysis</w:t>
            </w:r>
          </w:p>
        </w:tc>
        <w:tc>
          <w:tcPr>
            <w:tcW w:w="3309" w:type="dxa"/>
          </w:tcPr>
          <w:p w14:paraId="17E06324" w14:textId="1063E0DF"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5</w:t>
            </w:r>
          </w:p>
        </w:tc>
      </w:tr>
      <w:tr w:rsidR="00AF7356" w14:paraId="0935CBA0" w14:textId="77777777" w:rsidTr="00AF7356">
        <w:tc>
          <w:tcPr>
            <w:cnfStyle w:val="001000000000" w:firstRow="0" w:lastRow="0" w:firstColumn="1" w:lastColumn="0" w:oddVBand="0" w:evenVBand="0" w:oddHBand="0" w:evenHBand="0" w:firstRowFirstColumn="0" w:firstRowLastColumn="0" w:lastRowFirstColumn="0" w:lastRowLastColumn="0"/>
            <w:tcW w:w="3308" w:type="dxa"/>
          </w:tcPr>
          <w:p w14:paraId="6985FE58" w14:textId="5D83D0F8" w:rsidR="00AF7356" w:rsidRPr="00832827" w:rsidRDefault="00AF7356" w:rsidP="00832827">
            <w:pPr>
              <w:pStyle w:val="Heading1"/>
              <w:jc w:val="center"/>
              <w:outlineLvl w:val="0"/>
              <w:rPr>
                <w:b/>
                <w:bCs w:val="0"/>
                <w:sz w:val="44"/>
                <w:szCs w:val="24"/>
              </w:rPr>
            </w:pPr>
            <w:r w:rsidRPr="00832827">
              <w:rPr>
                <w:sz w:val="44"/>
                <w:szCs w:val="24"/>
              </w:rPr>
              <w:t>2</w:t>
            </w:r>
          </w:p>
        </w:tc>
        <w:tc>
          <w:tcPr>
            <w:tcW w:w="3309" w:type="dxa"/>
          </w:tcPr>
          <w:p w14:paraId="547B708D" w14:textId="307AE0C1" w:rsidR="00AF7356" w:rsidRPr="00832827" w:rsidRDefault="00AF7356"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sidRPr="00832827">
              <w:rPr>
                <w:sz w:val="44"/>
                <w:szCs w:val="24"/>
              </w:rPr>
              <w:t>System Requirements</w:t>
            </w:r>
          </w:p>
        </w:tc>
        <w:tc>
          <w:tcPr>
            <w:tcW w:w="3309" w:type="dxa"/>
          </w:tcPr>
          <w:p w14:paraId="1E99B15C" w14:textId="62B69770" w:rsidR="00AF7356" w:rsidRPr="00832827" w:rsidRDefault="004E2AFB"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Pr>
                <w:sz w:val="44"/>
                <w:szCs w:val="24"/>
              </w:rPr>
              <w:t>6</w:t>
            </w:r>
          </w:p>
        </w:tc>
      </w:tr>
      <w:tr w:rsidR="00AF7356" w14:paraId="21AD06F6"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6FD16B40" w14:textId="24F4ADB6" w:rsidR="00AF7356" w:rsidRPr="00832827" w:rsidRDefault="00AF7356" w:rsidP="00832827">
            <w:pPr>
              <w:pStyle w:val="Heading1"/>
              <w:jc w:val="center"/>
              <w:outlineLvl w:val="0"/>
              <w:rPr>
                <w:sz w:val="44"/>
                <w:szCs w:val="24"/>
              </w:rPr>
            </w:pPr>
            <w:r w:rsidRPr="00832827">
              <w:rPr>
                <w:sz w:val="44"/>
                <w:szCs w:val="24"/>
              </w:rPr>
              <w:t>3</w:t>
            </w:r>
          </w:p>
        </w:tc>
        <w:tc>
          <w:tcPr>
            <w:tcW w:w="3309" w:type="dxa"/>
          </w:tcPr>
          <w:p w14:paraId="500C63F2" w14:textId="5F295633"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Feasibility Study</w:t>
            </w:r>
          </w:p>
        </w:tc>
        <w:tc>
          <w:tcPr>
            <w:tcW w:w="3309" w:type="dxa"/>
          </w:tcPr>
          <w:p w14:paraId="066311C3" w14:textId="11DC8805"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7</w:t>
            </w:r>
          </w:p>
        </w:tc>
      </w:tr>
      <w:tr w:rsidR="00AF7356" w14:paraId="5687736C" w14:textId="77777777" w:rsidTr="00AF7356">
        <w:tc>
          <w:tcPr>
            <w:cnfStyle w:val="001000000000" w:firstRow="0" w:lastRow="0" w:firstColumn="1" w:lastColumn="0" w:oddVBand="0" w:evenVBand="0" w:oddHBand="0" w:evenHBand="0" w:firstRowFirstColumn="0" w:firstRowLastColumn="0" w:lastRowFirstColumn="0" w:lastRowLastColumn="0"/>
            <w:tcW w:w="3308" w:type="dxa"/>
          </w:tcPr>
          <w:p w14:paraId="05F0C9C9" w14:textId="59B8DD02" w:rsidR="00AF7356" w:rsidRPr="00832827" w:rsidRDefault="00AF7356" w:rsidP="00832827">
            <w:pPr>
              <w:pStyle w:val="Heading1"/>
              <w:jc w:val="center"/>
              <w:outlineLvl w:val="0"/>
              <w:rPr>
                <w:sz w:val="44"/>
                <w:szCs w:val="24"/>
              </w:rPr>
            </w:pPr>
            <w:r w:rsidRPr="00832827">
              <w:rPr>
                <w:sz w:val="44"/>
                <w:szCs w:val="24"/>
              </w:rPr>
              <w:t>4</w:t>
            </w:r>
          </w:p>
        </w:tc>
        <w:tc>
          <w:tcPr>
            <w:tcW w:w="3309" w:type="dxa"/>
          </w:tcPr>
          <w:p w14:paraId="0179E343" w14:textId="5C6FE480" w:rsidR="00AF7356" w:rsidRPr="00832827" w:rsidRDefault="00AF7356"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sidRPr="00832827">
              <w:rPr>
                <w:sz w:val="44"/>
                <w:szCs w:val="24"/>
              </w:rPr>
              <w:t>Flow Chart of Program</w:t>
            </w:r>
          </w:p>
        </w:tc>
        <w:tc>
          <w:tcPr>
            <w:tcW w:w="3309" w:type="dxa"/>
          </w:tcPr>
          <w:p w14:paraId="3C104081" w14:textId="545AE39C" w:rsidR="00AF7356" w:rsidRPr="00832827" w:rsidRDefault="004E2AFB"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Pr>
                <w:sz w:val="44"/>
                <w:szCs w:val="24"/>
              </w:rPr>
              <w:t>8</w:t>
            </w:r>
          </w:p>
        </w:tc>
      </w:tr>
      <w:tr w:rsidR="00AF7356" w14:paraId="6D210AEB"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2563E462" w14:textId="240370EB" w:rsidR="00AF7356" w:rsidRPr="00832827" w:rsidRDefault="00AF7356" w:rsidP="00832827">
            <w:pPr>
              <w:pStyle w:val="Heading1"/>
              <w:jc w:val="center"/>
              <w:outlineLvl w:val="0"/>
              <w:rPr>
                <w:sz w:val="44"/>
                <w:szCs w:val="24"/>
              </w:rPr>
            </w:pPr>
            <w:r w:rsidRPr="00832827">
              <w:rPr>
                <w:sz w:val="44"/>
                <w:szCs w:val="24"/>
              </w:rPr>
              <w:t>5</w:t>
            </w:r>
          </w:p>
        </w:tc>
        <w:tc>
          <w:tcPr>
            <w:tcW w:w="3309" w:type="dxa"/>
          </w:tcPr>
          <w:p w14:paraId="043D3788" w14:textId="06FA414E"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Source Code</w:t>
            </w:r>
          </w:p>
        </w:tc>
        <w:tc>
          <w:tcPr>
            <w:tcW w:w="3309" w:type="dxa"/>
          </w:tcPr>
          <w:p w14:paraId="3B880B29" w14:textId="3DDAAF90"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9</w:t>
            </w:r>
          </w:p>
        </w:tc>
      </w:tr>
      <w:tr w:rsidR="00AF7356" w14:paraId="1EFAFDE9" w14:textId="77777777" w:rsidTr="00AF7356">
        <w:tc>
          <w:tcPr>
            <w:cnfStyle w:val="001000000000" w:firstRow="0" w:lastRow="0" w:firstColumn="1" w:lastColumn="0" w:oddVBand="0" w:evenVBand="0" w:oddHBand="0" w:evenHBand="0" w:firstRowFirstColumn="0" w:firstRowLastColumn="0" w:lastRowFirstColumn="0" w:lastRowLastColumn="0"/>
            <w:tcW w:w="3308" w:type="dxa"/>
          </w:tcPr>
          <w:p w14:paraId="27ACD036" w14:textId="330F9D05" w:rsidR="00AF7356" w:rsidRPr="00832827" w:rsidRDefault="00AF7356" w:rsidP="00832827">
            <w:pPr>
              <w:pStyle w:val="Heading1"/>
              <w:jc w:val="center"/>
              <w:outlineLvl w:val="0"/>
              <w:rPr>
                <w:sz w:val="44"/>
                <w:szCs w:val="24"/>
              </w:rPr>
            </w:pPr>
            <w:r w:rsidRPr="00832827">
              <w:rPr>
                <w:sz w:val="44"/>
                <w:szCs w:val="24"/>
              </w:rPr>
              <w:t>6</w:t>
            </w:r>
          </w:p>
        </w:tc>
        <w:tc>
          <w:tcPr>
            <w:tcW w:w="3309" w:type="dxa"/>
          </w:tcPr>
          <w:p w14:paraId="2BBC5E64" w14:textId="14FF9B10" w:rsidR="00AF7356" w:rsidRPr="00832827" w:rsidRDefault="00AF7356"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sidRPr="00832827">
              <w:rPr>
                <w:sz w:val="44"/>
                <w:szCs w:val="24"/>
              </w:rPr>
              <w:t>Output</w:t>
            </w:r>
          </w:p>
        </w:tc>
        <w:tc>
          <w:tcPr>
            <w:tcW w:w="3309" w:type="dxa"/>
          </w:tcPr>
          <w:p w14:paraId="747DF3B3" w14:textId="282DE293" w:rsidR="00AF7356" w:rsidRPr="00832827" w:rsidRDefault="004E2AFB"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Pr>
                <w:sz w:val="44"/>
                <w:szCs w:val="24"/>
              </w:rPr>
              <w:t>17</w:t>
            </w:r>
          </w:p>
        </w:tc>
      </w:tr>
      <w:tr w:rsidR="00AF7356" w14:paraId="1990C4AA"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1DEB8C11" w14:textId="7907A4C0" w:rsidR="00AF7356" w:rsidRPr="00832827" w:rsidRDefault="00AF7356" w:rsidP="00832827">
            <w:pPr>
              <w:pStyle w:val="Heading1"/>
              <w:jc w:val="center"/>
              <w:outlineLvl w:val="0"/>
              <w:rPr>
                <w:sz w:val="44"/>
                <w:szCs w:val="24"/>
              </w:rPr>
            </w:pPr>
            <w:r w:rsidRPr="00832827">
              <w:rPr>
                <w:sz w:val="44"/>
                <w:szCs w:val="24"/>
              </w:rPr>
              <w:t>7</w:t>
            </w:r>
          </w:p>
        </w:tc>
        <w:tc>
          <w:tcPr>
            <w:tcW w:w="3309" w:type="dxa"/>
          </w:tcPr>
          <w:p w14:paraId="70693965" w14:textId="098C2051"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Error and its types</w:t>
            </w:r>
          </w:p>
        </w:tc>
        <w:tc>
          <w:tcPr>
            <w:tcW w:w="3309" w:type="dxa"/>
          </w:tcPr>
          <w:p w14:paraId="0FCBD400" w14:textId="2AD5100E"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19</w:t>
            </w:r>
          </w:p>
        </w:tc>
      </w:tr>
      <w:tr w:rsidR="00AF7356" w14:paraId="6420403E" w14:textId="77777777" w:rsidTr="00AF7356">
        <w:tc>
          <w:tcPr>
            <w:cnfStyle w:val="001000000000" w:firstRow="0" w:lastRow="0" w:firstColumn="1" w:lastColumn="0" w:oddVBand="0" w:evenVBand="0" w:oddHBand="0" w:evenHBand="0" w:firstRowFirstColumn="0" w:firstRowLastColumn="0" w:lastRowFirstColumn="0" w:lastRowLastColumn="0"/>
            <w:tcW w:w="3308" w:type="dxa"/>
          </w:tcPr>
          <w:p w14:paraId="61D57E3B" w14:textId="35485515" w:rsidR="00AF7356" w:rsidRPr="00832827" w:rsidRDefault="00AF7356" w:rsidP="00832827">
            <w:pPr>
              <w:pStyle w:val="Heading1"/>
              <w:jc w:val="center"/>
              <w:outlineLvl w:val="0"/>
              <w:rPr>
                <w:sz w:val="44"/>
                <w:szCs w:val="24"/>
              </w:rPr>
            </w:pPr>
            <w:r w:rsidRPr="00832827">
              <w:rPr>
                <w:sz w:val="44"/>
                <w:szCs w:val="24"/>
              </w:rPr>
              <w:t>8</w:t>
            </w:r>
          </w:p>
        </w:tc>
        <w:tc>
          <w:tcPr>
            <w:tcW w:w="3309" w:type="dxa"/>
          </w:tcPr>
          <w:p w14:paraId="56587A6B" w14:textId="4E57C8D7" w:rsidR="00AF7356" w:rsidRPr="00832827" w:rsidRDefault="00AF7356"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sidRPr="00832827">
              <w:rPr>
                <w:sz w:val="44"/>
                <w:szCs w:val="24"/>
              </w:rPr>
              <w:t>Testing</w:t>
            </w:r>
          </w:p>
        </w:tc>
        <w:tc>
          <w:tcPr>
            <w:tcW w:w="3309" w:type="dxa"/>
          </w:tcPr>
          <w:p w14:paraId="1B5D44AC" w14:textId="035C4A07" w:rsidR="00AF7356" w:rsidRPr="00832827" w:rsidRDefault="004E2AFB"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Pr>
                <w:sz w:val="44"/>
                <w:szCs w:val="24"/>
              </w:rPr>
              <w:t>20</w:t>
            </w:r>
          </w:p>
        </w:tc>
      </w:tr>
      <w:tr w:rsidR="00AF7356" w14:paraId="6C251491"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444D687C" w14:textId="32F4DFDF" w:rsidR="00AF7356" w:rsidRPr="00832827" w:rsidRDefault="00AF7356" w:rsidP="00832827">
            <w:pPr>
              <w:pStyle w:val="Heading1"/>
              <w:jc w:val="center"/>
              <w:outlineLvl w:val="0"/>
              <w:rPr>
                <w:sz w:val="44"/>
                <w:szCs w:val="24"/>
              </w:rPr>
            </w:pPr>
            <w:r w:rsidRPr="00832827">
              <w:rPr>
                <w:sz w:val="44"/>
                <w:szCs w:val="24"/>
              </w:rPr>
              <w:t>9</w:t>
            </w:r>
          </w:p>
        </w:tc>
        <w:tc>
          <w:tcPr>
            <w:tcW w:w="3309" w:type="dxa"/>
          </w:tcPr>
          <w:p w14:paraId="68AE2E58" w14:textId="38755845"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Maintenance</w:t>
            </w:r>
          </w:p>
        </w:tc>
        <w:tc>
          <w:tcPr>
            <w:tcW w:w="3309" w:type="dxa"/>
          </w:tcPr>
          <w:p w14:paraId="7D34C2E0" w14:textId="74769911"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21</w:t>
            </w:r>
          </w:p>
        </w:tc>
      </w:tr>
      <w:tr w:rsidR="00AF7356" w14:paraId="7BB2FCE5" w14:textId="77777777" w:rsidTr="00AF7356">
        <w:tc>
          <w:tcPr>
            <w:cnfStyle w:val="001000000000" w:firstRow="0" w:lastRow="0" w:firstColumn="1" w:lastColumn="0" w:oddVBand="0" w:evenVBand="0" w:oddHBand="0" w:evenHBand="0" w:firstRowFirstColumn="0" w:firstRowLastColumn="0" w:lastRowFirstColumn="0" w:lastRowLastColumn="0"/>
            <w:tcW w:w="3308" w:type="dxa"/>
          </w:tcPr>
          <w:p w14:paraId="6592EEFE" w14:textId="168BFD97" w:rsidR="00AF7356" w:rsidRPr="00832827" w:rsidRDefault="00AF7356" w:rsidP="00832827">
            <w:pPr>
              <w:pStyle w:val="Heading1"/>
              <w:jc w:val="center"/>
              <w:outlineLvl w:val="0"/>
              <w:rPr>
                <w:sz w:val="44"/>
                <w:szCs w:val="24"/>
              </w:rPr>
            </w:pPr>
            <w:r w:rsidRPr="00832827">
              <w:rPr>
                <w:sz w:val="44"/>
                <w:szCs w:val="24"/>
              </w:rPr>
              <w:t>10</w:t>
            </w:r>
          </w:p>
        </w:tc>
        <w:tc>
          <w:tcPr>
            <w:tcW w:w="3309" w:type="dxa"/>
          </w:tcPr>
          <w:p w14:paraId="50E76AE7" w14:textId="12A2692C" w:rsidR="00AF7356" w:rsidRPr="00832827" w:rsidRDefault="00AF7356"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sidRPr="00832827">
              <w:rPr>
                <w:sz w:val="44"/>
                <w:szCs w:val="24"/>
              </w:rPr>
              <w:t>Appendix</w:t>
            </w:r>
          </w:p>
        </w:tc>
        <w:tc>
          <w:tcPr>
            <w:tcW w:w="3309" w:type="dxa"/>
          </w:tcPr>
          <w:p w14:paraId="58FCF795" w14:textId="61666868" w:rsidR="00AF7356" w:rsidRPr="00832827" w:rsidRDefault="004E2AFB" w:rsidP="00832827">
            <w:pPr>
              <w:pStyle w:val="Heading1"/>
              <w:jc w:val="center"/>
              <w:outlineLvl w:val="0"/>
              <w:cnfStyle w:val="000000000000" w:firstRow="0" w:lastRow="0" w:firstColumn="0" w:lastColumn="0" w:oddVBand="0" w:evenVBand="0" w:oddHBand="0" w:evenHBand="0" w:firstRowFirstColumn="0" w:firstRowLastColumn="0" w:lastRowFirstColumn="0" w:lastRowLastColumn="0"/>
              <w:rPr>
                <w:sz w:val="44"/>
                <w:szCs w:val="24"/>
              </w:rPr>
            </w:pPr>
            <w:r>
              <w:rPr>
                <w:sz w:val="44"/>
                <w:szCs w:val="24"/>
              </w:rPr>
              <w:t>22</w:t>
            </w:r>
          </w:p>
        </w:tc>
      </w:tr>
      <w:tr w:rsidR="00AF7356" w14:paraId="57401151" w14:textId="77777777" w:rsidTr="00AF7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8" w:type="dxa"/>
          </w:tcPr>
          <w:p w14:paraId="1C9CE15E" w14:textId="06D5FF15" w:rsidR="00AF7356" w:rsidRPr="00832827" w:rsidRDefault="00AF7356" w:rsidP="00832827">
            <w:pPr>
              <w:pStyle w:val="Heading1"/>
              <w:jc w:val="center"/>
              <w:outlineLvl w:val="0"/>
              <w:rPr>
                <w:sz w:val="44"/>
                <w:szCs w:val="24"/>
              </w:rPr>
            </w:pPr>
            <w:r w:rsidRPr="00832827">
              <w:rPr>
                <w:sz w:val="44"/>
                <w:szCs w:val="24"/>
              </w:rPr>
              <w:t>11</w:t>
            </w:r>
          </w:p>
        </w:tc>
        <w:tc>
          <w:tcPr>
            <w:tcW w:w="3309" w:type="dxa"/>
          </w:tcPr>
          <w:p w14:paraId="497E9682" w14:textId="52AE75EF" w:rsidR="00AF7356" w:rsidRPr="00832827" w:rsidRDefault="00AF7356"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sidRPr="00832827">
              <w:rPr>
                <w:sz w:val="44"/>
                <w:szCs w:val="24"/>
              </w:rPr>
              <w:t>Bibliography</w:t>
            </w:r>
          </w:p>
        </w:tc>
        <w:tc>
          <w:tcPr>
            <w:tcW w:w="3309" w:type="dxa"/>
          </w:tcPr>
          <w:p w14:paraId="1860DE62" w14:textId="0BDF15E5" w:rsidR="00AF7356" w:rsidRPr="00832827" w:rsidRDefault="004E2AFB" w:rsidP="00832827">
            <w:pPr>
              <w:pStyle w:val="Heading1"/>
              <w:jc w:val="center"/>
              <w:outlineLvl w:val="0"/>
              <w:cnfStyle w:val="000000100000" w:firstRow="0" w:lastRow="0" w:firstColumn="0" w:lastColumn="0" w:oddVBand="0" w:evenVBand="0" w:oddHBand="1" w:evenHBand="0" w:firstRowFirstColumn="0" w:firstRowLastColumn="0" w:lastRowFirstColumn="0" w:lastRowLastColumn="0"/>
              <w:rPr>
                <w:sz w:val="44"/>
                <w:szCs w:val="24"/>
              </w:rPr>
            </w:pPr>
            <w:r>
              <w:rPr>
                <w:sz w:val="44"/>
                <w:szCs w:val="24"/>
              </w:rPr>
              <w:t>23</w:t>
            </w:r>
          </w:p>
        </w:tc>
      </w:tr>
    </w:tbl>
    <w:p w14:paraId="429DB376" w14:textId="18972CEC" w:rsidR="00832827" w:rsidRDefault="00832827" w:rsidP="00AF7356">
      <w:pPr>
        <w:pStyle w:val="Heading1"/>
      </w:pPr>
      <w:r>
        <w:lastRenderedPageBreak/>
        <w:t>Analysis</w:t>
      </w:r>
    </w:p>
    <w:p w14:paraId="2ACEE776" w14:textId="5986F6A0" w:rsidR="00832827" w:rsidRDefault="00832827" w:rsidP="00DF027C">
      <w:pPr>
        <w:rPr>
          <w:b w:val="0"/>
          <w:bCs/>
        </w:rPr>
      </w:pPr>
    </w:p>
    <w:p w14:paraId="29B04226" w14:textId="27CA9D43" w:rsidR="00F4535B" w:rsidRDefault="00832827" w:rsidP="00DF027C">
      <w:pPr>
        <w:rPr>
          <w:b w:val="0"/>
          <w:bCs/>
        </w:rPr>
      </w:pPr>
      <w:r>
        <w:rPr>
          <w:b w:val="0"/>
          <w:bCs/>
        </w:rPr>
        <w:t>As I began the project I knew I wanted to make a game that can be used as a  good break time game, so I had two options: first was to have a game with small levels and the second to make an endless one.</w:t>
      </w:r>
      <w:r w:rsidR="009127A5">
        <w:rPr>
          <w:b w:val="0"/>
          <w:bCs/>
        </w:rPr>
        <w:t xml:space="preserve"> Since this was meant to be used during breaks the latter made more sense as it had more replayability. To make sure the users don’t </w:t>
      </w:r>
      <w:r w:rsidR="00F40B19">
        <w:rPr>
          <w:b w:val="0"/>
          <w:bCs/>
        </w:rPr>
        <w:t xml:space="preserve">overplay it needed a steep difficulty curve so most average users play for shorter times and do not delay their responsibilities. To have a large userbase the game was designed with </w:t>
      </w:r>
      <w:r w:rsidR="002A780D">
        <w:rPr>
          <w:b w:val="0"/>
          <w:bCs/>
        </w:rPr>
        <w:t>simple graphics and minimal controls so that it can be played on most computers.</w:t>
      </w:r>
    </w:p>
    <w:p w14:paraId="22FFE6F6" w14:textId="77777777" w:rsidR="00F4535B" w:rsidRDefault="00F4535B">
      <w:pPr>
        <w:spacing w:after="200"/>
        <w:rPr>
          <w:b w:val="0"/>
          <w:bCs/>
        </w:rPr>
      </w:pPr>
      <w:r>
        <w:rPr>
          <w:b w:val="0"/>
          <w:bCs/>
        </w:rPr>
        <w:br w:type="page"/>
      </w:r>
    </w:p>
    <w:p w14:paraId="5D5E6711" w14:textId="73C0C3BB" w:rsidR="00F4535B" w:rsidRDefault="00F4535B" w:rsidP="00F4535B">
      <w:pPr>
        <w:pStyle w:val="Heading1"/>
      </w:pPr>
      <w:r>
        <w:lastRenderedPageBreak/>
        <w:t>System Requirements</w:t>
      </w:r>
    </w:p>
    <w:tbl>
      <w:tblPr>
        <w:tblW w:w="9999" w:type="dxa"/>
        <w:tblInd w:w="40" w:type="dxa"/>
        <w:tblCellMar>
          <w:left w:w="0" w:type="dxa"/>
          <w:right w:w="0" w:type="dxa"/>
        </w:tblCellMar>
        <w:tblLook w:val="0000" w:firstRow="0" w:lastRow="0" w:firstColumn="0" w:lastColumn="0" w:noHBand="0" w:noVBand="0"/>
      </w:tblPr>
      <w:tblGrid>
        <w:gridCol w:w="9999"/>
      </w:tblGrid>
      <w:tr w:rsidR="00F4535B" w14:paraId="01FD3D24" w14:textId="77777777" w:rsidTr="00500039">
        <w:trPr>
          <w:trHeight w:val="3546"/>
        </w:trPr>
        <w:tc>
          <w:tcPr>
            <w:tcW w:w="9999" w:type="dxa"/>
          </w:tcPr>
          <w:sdt>
            <w:sdtPr>
              <w:id w:val="1660650702"/>
              <w:placeholder>
                <w:docPart w:val="3471481C416047F9AC284CDC03201DC0"/>
              </w:placeholder>
              <w15:dataBinding w:prefixMappings="xmlns:ns0='http://schemas.microsoft.com/temp/samples' " w:xpath="/ns0:employees[1]/ns0:employee[1]/ns0:CompanyName[1]" w:storeItemID="{00000000-0000-0000-0000-000000000000}"/>
              <w15:appearance w15:val="hidden"/>
            </w:sdtPr>
            <w:sdtContent>
              <w:p w14:paraId="09A4CCAC" w14:textId="55BBAE89" w:rsidR="00F4535B" w:rsidRDefault="00F4535B" w:rsidP="00500039">
                <w:pPr>
                  <w:pStyle w:val="Heading2"/>
                </w:pPr>
                <w:r>
                  <w:t>Hardware</w:t>
                </w:r>
              </w:p>
            </w:sdtContent>
          </w:sdt>
          <w:p w14:paraId="124C9FA1" w14:textId="77777777" w:rsidR="00F4535B" w:rsidRDefault="00F4535B" w:rsidP="00500039"/>
          <w:p w14:paraId="00B244EC" w14:textId="1DFA927E" w:rsidR="00F4535B" w:rsidRDefault="00F4535B" w:rsidP="00F4535B">
            <w:pPr>
              <w:pStyle w:val="Content"/>
              <w:rPr>
                <w:b/>
                <w:bCs/>
              </w:rPr>
            </w:pPr>
            <w:r w:rsidRPr="00F4535B">
              <w:rPr>
                <w:b/>
                <w:bCs/>
              </w:rPr>
              <w:t xml:space="preserve">Min: </w:t>
            </w:r>
          </w:p>
          <w:p w14:paraId="30D2AF36" w14:textId="26E87BC3" w:rsidR="00F4535B" w:rsidRDefault="00F4535B" w:rsidP="00F4535B">
            <w:pPr>
              <w:pStyle w:val="Content"/>
              <w:ind w:left="677"/>
            </w:pPr>
            <w:r>
              <w:t>Intel Pentium Dual Core or AMD equivalent</w:t>
            </w:r>
          </w:p>
          <w:p w14:paraId="3FE0A49B" w14:textId="177C5C8E" w:rsidR="00F4535B" w:rsidRDefault="00F4535B" w:rsidP="00F4535B">
            <w:pPr>
              <w:pStyle w:val="Content"/>
              <w:ind w:left="677"/>
            </w:pPr>
            <w:r>
              <w:t>1.5 GB RAM</w:t>
            </w:r>
          </w:p>
          <w:p w14:paraId="18F78137" w14:textId="633D58E9" w:rsidR="00F4535B" w:rsidRPr="00F4535B" w:rsidRDefault="00F4535B" w:rsidP="00F4535B">
            <w:pPr>
              <w:pStyle w:val="Content"/>
              <w:ind w:left="677"/>
            </w:pPr>
            <w:r>
              <w:t>1 GB empty storage</w:t>
            </w:r>
          </w:p>
          <w:p w14:paraId="6FDBDA64" w14:textId="77777777" w:rsidR="00F4535B" w:rsidRDefault="00F4535B" w:rsidP="00500039"/>
          <w:p w14:paraId="14B338F9" w14:textId="77777777" w:rsidR="00F4535B" w:rsidRPr="00F4535B" w:rsidRDefault="00F4535B" w:rsidP="00500039">
            <w:pPr>
              <w:pStyle w:val="Content"/>
              <w:rPr>
                <w:b/>
                <w:bCs/>
              </w:rPr>
            </w:pPr>
            <w:r w:rsidRPr="00F4535B">
              <w:rPr>
                <w:b/>
                <w:bCs/>
              </w:rPr>
              <w:t>Recommended:</w:t>
            </w:r>
          </w:p>
          <w:p w14:paraId="4315D9D8" w14:textId="77777777" w:rsidR="00F4535B" w:rsidRDefault="00F4535B" w:rsidP="00F4535B">
            <w:pPr>
              <w:pStyle w:val="Content"/>
              <w:ind w:left="677"/>
            </w:pPr>
            <w:r>
              <w:t>Intel Core i3 (5</w:t>
            </w:r>
            <w:r w:rsidRPr="00F4535B">
              <w:rPr>
                <w:vertAlign w:val="superscript"/>
              </w:rPr>
              <w:t>th</w:t>
            </w:r>
            <w:r>
              <w:t xml:space="preserve"> Gen) or AMD equivalent</w:t>
            </w:r>
          </w:p>
          <w:p w14:paraId="5B943B7A" w14:textId="77777777" w:rsidR="00F4535B" w:rsidRDefault="00F4535B" w:rsidP="00F4535B">
            <w:pPr>
              <w:pStyle w:val="Content"/>
              <w:ind w:left="677"/>
            </w:pPr>
            <w:r>
              <w:t>4 GB RAM</w:t>
            </w:r>
          </w:p>
          <w:p w14:paraId="520AC390" w14:textId="70FFCC21" w:rsidR="00F4535B" w:rsidRDefault="00F4535B" w:rsidP="00F4535B">
            <w:pPr>
              <w:pStyle w:val="Content"/>
              <w:ind w:left="677"/>
            </w:pPr>
            <w:r>
              <w:t>1 GB empty storage</w:t>
            </w:r>
          </w:p>
        </w:tc>
      </w:tr>
      <w:tr w:rsidR="00F4535B" w14:paraId="27202D69" w14:textId="77777777" w:rsidTr="00500039">
        <w:trPr>
          <w:trHeight w:val="1899"/>
        </w:trPr>
        <w:tc>
          <w:tcPr>
            <w:tcW w:w="9999" w:type="dxa"/>
            <w:shd w:val="clear" w:color="auto" w:fill="F2F2F2" w:themeFill="background1" w:themeFillShade="F2"/>
            <w:vAlign w:val="center"/>
          </w:tcPr>
          <w:p w14:paraId="6B1F3424" w14:textId="2492E04A" w:rsidR="00F4535B" w:rsidRPr="00DF027C" w:rsidRDefault="00F4535B" w:rsidP="00500039">
            <w:pPr>
              <w:pStyle w:val="EmphasisText"/>
              <w:jc w:val="center"/>
            </w:pPr>
          </w:p>
        </w:tc>
      </w:tr>
      <w:tr w:rsidR="00F4535B" w14:paraId="39517035" w14:textId="77777777" w:rsidTr="00500039">
        <w:trPr>
          <w:trHeight w:val="5931"/>
        </w:trPr>
        <w:tc>
          <w:tcPr>
            <w:tcW w:w="9999" w:type="dxa"/>
          </w:tcPr>
          <w:p w14:paraId="187AE7F1" w14:textId="77777777" w:rsidR="00F4535B" w:rsidRDefault="00F4535B" w:rsidP="00500039">
            <w:pPr>
              <w:pStyle w:val="EmphasisText"/>
              <w:rPr>
                <w:i/>
                <w:sz w:val="36"/>
              </w:rPr>
            </w:pPr>
          </w:p>
          <w:sdt>
            <w:sdtPr>
              <w:id w:val="-1040888980"/>
              <w:placeholder>
                <w:docPart w:val="215D8CD91B6E47C3AC6960D5073085D6"/>
              </w:placeholder>
              <w15:dataBinding w:prefixMappings="xmlns:ns0='http://schemas.microsoft.com/temp/samples' " w:xpath="/ns0:employees[1]/ns0:employee[1]/ns0:CompanyName[1]" w:storeItemID="{00000000-0000-0000-0000-000000000000}"/>
              <w15:appearance w15:val="hidden"/>
            </w:sdtPr>
            <w:sdtContent>
              <w:p w14:paraId="64CD173B" w14:textId="51E8812A" w:rsidR="00A026C2" w:rsidRDefault="00A026C2" w:rsidP="00A026C2">
                <w:pPr>
                  <w:pStyle w:val="Heading2"/>
                </w:pPr>
                <w:r>
                  <w:t>Software</w:t>
                </w:r>
              </w:p>
            </w:sdtContent>
          </w:sdt>
          <w:p w14:paraId="72131436" w14:textId="77777777" w:rsidR="00A026C2" w:rsidRDefault="00A026C2" w:rsidP="00500039">
            <w:pPr>
              <w:pStyle w:val="Content"/>
            </w:pPr>
          </w:p>
          <w:p w14:paraId="3E20D760" w14:textId="217DCC4B" w:rsidR="00F4535B" w:rsidRPr="00A026C2" w:rsidRDefault="00A026C2" w:rsidP="00500039">
            <w:pPr>
              <w:pStyle w:val="Content"/>
              <w:rPr>
                <w:b/>
                <w:bCs/>
              </w:rPr>
            </w:pPr>
            <w:r w:rsidRPr="00A026C2">
              <w:rPr>
                <w:b/>
                <w:bCs/>
              </w:rPr>
              <w:t>Min:</w:t>
            </w:r>
          </w:p>
          <w:p w14:paraId="0CF35B04" w14:textId="70C6CF1A" w:rsidR="00F4535B" w:rsidRDefault="00A026C2" w:rsidP="00A026C2">
            <w:pPr>
              <w:pStyle w:val="Content"/>
              <w:ind w:left="677"/>
            </w:pPr>
            <w:r>
              <w:t>Windows 7 (32-bit)</w:t>
            </w:r>
          </w:p>
          <w:p w14:paraId="16040804" w14:textId="3773D61A" w:rsidR="00A026C2" w:rsidRDefault="00A026C2" w:rsidP="00A026C2">
            <w:pPr>
              <w:pStyle w:val="Content"/>
              <w:ind w:left="677"/>
            </w:pPr>
            <w:r>
              <w:t>Python 3.7 (with pygame library installed)</w:t>
            </w:r>
          </w:p>
          <w:p w14:paraId="71E981DA" w14:textId="77777777" w:rsidR="00A026C2" w:rsidRDefault="00A026C2" w:rsidP="00500039">
            <w:pPr>
              <w:pStyle w:val="Content"/>
            </w:pPr>
          </w:p>
          <w:p w14:paraId="6EF75376" w14:textId="14A26FFF" w:rsidR="00F4535B" w:rsidRPr="00A026C2" w:rsidRDefault="00A026C2" w:rsidP="00500039">
            <w:pPr>
              <w:pStyle w:val="Content"/>
              <w:rPr>
                <w:b/>
                <w:bCs/>
              </w:rPr>
            </w:pPr>
            <w:r w:rsidRPr="00A026C2">
              <w:rPr>
                <w:b/>
                <w:bCs/>
              </w:rPr>
              <w:t>Recommended:</w:t>
            </w:r>
          </w:p>
          <w:p w14:paraId="36AF552A" w14:textId="023A41C1" w:rsidR="00A026C2" w:rsidRDefault="00A026C2" w:rsidP="00A026C2">
            <w:pPr>
              <w:pStyle w:val="Content"/>
              <w:ind w:left="677"/>
            </w:pPr>
            <w:r>
              <w:t>Windows 10 (64-bit)</w:t>
            </w:r>
          </w:p>
          <w:p w14:paraId="0FF94908" w14:textId="0312631D" w:rsidR="00A026C2" w:rsidRDefault="00A026C2" w:rsidP="00A026C2">
            <w:pPr>
              <w:pStyle w:val="Content"/>
              <w:ind w:left="677"/>
            </w:pPr>
            <w:r>
              <w:t>Python 3.7 (with pygame library installed)</w:t>
            </w:r>
          </w:p>
          <w:p w14:paraId="2149B9C0" w14:textId="77777777" w:rsidR="00F4535B" w:rsidRDefault="00F4535B" w:rsidP="00500039">
            <w:pPr>
              <w:pStyle w:val="Content"/>
              <w:rPr>
                <w:i/>
                <w:sz w:val="36"/>
              </w:rPr>
            </w:pPr>
          </w:p>
          <w:p w14:paraId="2467B32C" w14:textId="77777777" w:rsidR="00F4535B" w:rsidRDefault="00F4535B" w:rsidP="00500039">
            <w:pPr>
              <w:pStyle w:val="Content"/>
              <w:rPr>
                <w:i/>
                <w:sz w:val="36"/>
              </w:rPr>
            </w:pPr>
          </w:p>
        </w:tc>
      </w:tr>
    </w:tbl>
    <w:p w14:paraId="7CC5E3A3" w14:textId="269B44C5" w:rsidR="00A026C2" w:rsidRDefault="00A026C2" w:rsidP="00A026C2">
      <w:pPr>
        <w:pStyle w:val="Heading1"/>
      </w:pPr>
      <w:r>
        <w:lastRenderedPageBreak/>
        <w:t>Feasibility Study</w:t>
      </w:r>
    </w:p>
    <w:p w14:paraId="0E9006BA" w14:textId="77777777" w:rsidR="00A026C2" w:rsidRPr="00A026C2" w:rsidRDefault="00A026C2" w:rsidP="00A026C2">
      <w:pPr>
        <w:pStyle w:val="Heading1"/>
        <w:rPr>
          <w:rFonts w:asciiTheme="minorHAnsi" w:hAnsiTheme="minorHAnsi" w:cstheme="minorHAnsi"/>
          <w:b w:val="0"/>
          <w:bCs/>
          <w:sz w:val="28"/>
          <w:szCs w:val="28"/>
        </w:rPr>
      </w:pPr>
      <w:r w:rsidRPr="00A026C2">
        <w:rPr>
          <w:rFonts w:asciiTheme="minorHAnsi" w:hAnsiTheme="minorHAnsi" w:cstheme="minorHAnsi"/>
          <w:b w:val="0"/>
          <w:bCs/>
          <w:sz w:val="28"/>
          <w:szCs w:val="28"/>
        </w:rPr>
        <w:t>Feasibility study is a system proposal according to its work, ability, impact on the operation ability to meet the needs of users and efficient use of resources. An important outcome of preliminary investigations the determination of that system requested feasible.</w:t>
      </w:r>
    </w:p>
    <w:p w14:paraId="69EA9662" w14:textId="77777777" w:rsidR="00A026C2" w:rsidRPr="00A026C2" w:rsidRDefault="00A026C2" w:rsidP="00A026C2">
      <w:pPr>
        <w:shd w:val="clear" w:color="auto" w:fill="E7E6E6" w:themeFill="background2"/>
        <w:spacing w:line="240" w:lineRule="auto"/>
        <w:rPr>
          <w:rFonts w:cstheme="minorHAnsi"/>
          <w:b w:val="0"/>
          <w:bCs/>
          <w:sz w:val="36"/>
          <w:szCs w:val="36"/>
        </w:rPr>
      </w:pPr>
      <w:r w:rsidRPr="00A026C2">
        <w:rPr>
          <w:rFonts w:cstheme="minorHAnsi"/>
          <w:b w:val="0"/>
          <w:bCs/>
          <w:sz w:val="36"/>
          <w:szCs w:val="36"/>
        </w:rPr>
        <w:t>ECONOMICAL FEASIBILITY:</w:t>
      </w:r>
    </w:p>
    <w:p w14:paraId="2EDDC086" w14:textId="77777777" w:rsidR="00A026C2" w:rsidRPr="00A026C2" w:rsidRDefault="00A026C2" w:rsidP="00A026C2">
      <w:pPr>
        <w:pStyle w:val="Heading1"/>
        <w:shd w:val="clear" w:color="auto" w:fill="E7E6E6" w:themeFill="background2"/>
        <w:rPr>
          <w:rFonts w:asciiTheme="minorHAnsi" w:hAnsiTheme="minorHAnsi" w:cstheme="minorHAnsi"/>
          <w:b w:val="0"/>
          <w:bCs/>
          <w:sz w:val="28"/>
          <w:szCs w:val="28"/>
        </w:rPr>
      </w:pPr>
      <w:r w:rsidRPr="00A026C2">
        <w:rPr>
          <w:rFonts w:asciiTheme="minorHAnsi" w:hAnsiTheme="minorHAnsi" w:cstheme="minorHAnsi"/>
          <w:b w:val="0"/>
          <w:bCs/>
          <w:sz w:val="28"/>
          <w:szCs w:val="28"/>
        </w:rPr>
        <w:t>Economics analysis is the most frequent use method for evaluating the effectiveness of the candidates the benefits and savings that are expected from system and compare them with cost.</w:t>
      </w:r>
    </w:p>
    <w:p w14:paraId="2DA9FCC7" w14:textId="1BB73C75" w:rsidR="00A026C2" w:rsidRDefault="00A026C2" w:rsidP="00A026C2">
      <w:pPr>
        <w:pStyle w:val="Heading1"/>
        <w:shd w:val="clear" w:color="auto" w:fill="E7E6E6" w:themeFill="background2"/>
        <w:rPr>
          <w:rFonts w:asciiTheme="minorHAnsi" w:hAnsiTheme="minorHAnsi" w:cstheme="minorHAnsi"/>
          <w:b w:val="0"/>
          <w:bCs/>
          <w:sz w:val="28"/>
          <w:szCs w:val="28"/>
        </w:rPr>
      </w:pPr>
      <w:r w:rsidRPr="00A026C2">
        <w:rPr>
          <w:rFonts w:asciiTheme="minorHAnsi" w:hAnsiTheme="minorHAnsi" w:cstheme="minorHAnsi"/>
          <w:b w:val="0"/>
          <w:bCs/>
          <w:sz w:val="28"/>
          <w:szCs w:val="28"/>
        </w:rPr>
        <w:t>Though most working people don’t give much importance to them, video games are a good stress buster which in turn helps everyone be more productive therefore making it economically feasible.</w:t>
      </w:r>
    </w:p>
    <w:p w14:paraId="5F9715C4" w14:textId="616AFE03" w:rsidR="00A026C2" w:rsidRDefault="00A026C2" w:rsidP="00A026C2">
      <w:pPr>
        <w:pStyle w:val="Heading1"/>
        <w:rPr>
          <w:rFonts w:asciiTheme="minorHAnsi" w:hAnsiTheme="minorHAnsi" w:cstheme="minorHAnsi"/>
          <w:b w:val="0"/>
          <w:bCs/>
          <w:sz w:val="36"/>
          <w:szCs w:val="36"/>
        </w:rPr>
      </w:pPr>
      <w:r>
        <w:rPr>
          <w:rFonts w:asciiTheme="minorHAnsi" w:hAnsiTheme="minorHAnsi" w:cstheme="minorHAnsi"/>
          <w:b w:val="0"/>
          <w:bCs/>
          <w:sz w:val="36"/>
          <w:szCs w:val="36"/>
        </w:rPr>
        <w:t>TECHNICAL FEASIBILITY:</w:t>
      </w:r>
    </w:p>
    <w:p w14:paraId="088846E1" w14:textId="77777777" w:rsidR="00A026C2" w:rsidRPr="00A026C2" w:rsidRDefault="00A026C2" w:rsidP="00A026C2">
      <w:pPr>
        <w:pStyle w:val="Heading1"/>
        <w:rPr>
          <w:rFonts w:asciiTheme="minorHAnsi" w:hAnsiTheme="minorHAnsi" w:cstheme="minorHAnsi"/>
          <w:b w:val="0"/>
          <w:bCs/>
          <w:sz w:val="28"/>
          <w:szCs w:val="28"/>
        </w:rPr>
      </w:pPr>
      <w:r w:rsidRPr="00A026C2">
        <w:rPr>
          <w:rFonts w:asciiTheme="minorHAnsi" w:hAnsiTheme="minorHAnsi" w:cstheme="minorHAnsi"/>
          <w:b w:val="0"/>
          <w:bCs/>
          <w:sz w:val="28"/>
          <w:szCs w:val="28"/>
        </w:rPr>
        <w:t>Technical feasibility center on the existing computer system and to what extent it can support the proposed task. This involves financial consideration to accommodate technical enhancements.</w:t>
      </w:r>
    </w:p>
    <w:p w14:paraId="609FAAE7" w14:textId="6F13CFB2" w:rsidR="00A026C2" w:rsidRPr="00A026C2" w:rsidRDefault="00A026C2" w:rsidP="00A026C2">
      <w:pPr>
        <w:pStyle w:val="Heading1"/>
        <w:rPr>
          <w:rFonts w:asciiTheme="minorHAnsi" w:hAnsiTheme="minorHAnsi" w:cstheme="minorHAnsi"/>
          <w:b w:val="0"/>
          <w:bCs/>
          <w:sz w:val="28"/>
          <w:szCs w:val="28"/>
        </w:rPr>
      </w:pPr>
      <w:r w:rsidRPr="00A026C2">
        <w:rPr>
          <w:rFonts w:asciiTheme="minorHAnsi" w:hAnsiTheme="minorHAnsi" w:cstheme="minorHAnsi"/>
          <w:b w:val="0"/>
          <w:bCs/>
          <w:sz w:val="28"/>
          <w:szCs w:val="28"/>
        </w:rPr>
        <w:t>It is technically feasible because whatever technology is needed to develop this software is easily available.</w:t>
      </w:r>
    </w:p>
    <w:p w14:paraId="5B7EBAA1" w14:textId="5467A558" w:rsidR="00500039" w:rsidRDefault="00500039" w:rsidP="00DF027C">
      <w:pPr>
        <w:rPr>
          <w:b w:val="0"/>
          <w:bCs/>
        </w:rPr>
      </w:pPr>
    </w:p>
    <w:p w14:paraId="273EF27E" w14:textId="77777777" w:rsidR="00500039" w:rsidRDefault="00500039">
      <w:pPr>
        <w:spacing w:after="200"/>
        <w:rPr>
          <w:b w:val="0"/>
          <w:bCs/>
        </w:rPr>
      </w:pPr>
      <w:r>
        <w:rPr>
          <w:b w:val="0"/>
          <w:bCs/>
        </w:rPr>
        <w:br w:type="page"/>
      </w:r>
    </w:p>
    <w:p w14:paraId="34E9973A" w14:textId="6B513DC8" w:rsidR="00500039" w:rsidRDefault="00500039" w:rsidP="00500039">
      <w:pPr>
        <w:pStyle w:val="Heading1"/>
      </w:pPr>
      <w:r>
        <w:lastRenderedPageBreak/>
        <w:t>Flow Chart of the Program</w:t>
      </w:r>
    </w:p>
    <w:p w14:paraId="7B3687C5" w14:textId="4994B277" w:rsidR="00500039" w:rsidRPr="00500039" w:rsidRDefault="00500039" w:rsidP="00500039">
      <w:pPr>
        <w:pStyle w:val="Heading1"/>
      </w:pPr>
      <w:r w:rsidRPr="004156C1">
        <w:rPr>
          <w:rFonts w:ascii="Power Clear" w:hAnsi="Power Clear"/>
          <w:b w:val="0"/>
          <w:noProof/>
          <w:color w:val="660066"/>
          <w:sz w:val="72"/>
        </w:rPr>
        <w:drawing>
          <wp:inline distT="0" distB="0" distL="0" distR="0" wp14:anchorId="3E255DBC" wp14:editId="3A89DBCD">
            <wp:extent cx="5732145" cy="7417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7417435"/>
                    </a:xfrm>
                    <a:prstGeom prst="rect">
                      <a:avLst/>
                    </a:prstGeom>
                  </pic:spPr>
                </pic:pic>
              </a:graphicData>
            </a:graphic>
          </wp:inline>
        </w:drawing>
      </w:r>
    </w:p>
    <w:p w14:paraId="2EA03D97" w14:textId="688F5432" w:rsidR="00832827" w:rsidRDefault="00832827" w:rsidP="00DF027C">
      <w:pPr>
        <w:rPr>
          <w:b w:val="0"/>
          <w:bCs/>
        </w:rPr>
      </w:pPr>
    </w:p>
    <w:p w14:paraId="569B9568" w14:textId="536834AE" w:rsidR="00500039" w:rsidRDefault="00500039" w:rsidP="00500039">
      <w:pPr>
        <w:pStyle w:val="Heading1"/>
      </w:pPr>
      <w:r>
        <w:lastRenderedPageBreak/>
        <w:t>Code</w:t>
      </w:r>
    </w:p>
    <w:p w14:paraId="7238167D" w14:textId="77777777" w:rsidR="00500039" w:rsidRPr="00500039" w:rsidRDefault="00500039" w:rsidP="0050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JetBrains Mono" w:eastAsia="Times New Roman" w:hAnsi="JetBrains Mono" w:cs="JetBrains Mono"/>
          <w:b w:val="0"/>
          <w:color w:val="080808"/>
          <w:sz w:val="20"/>
          <w:szCs w:val="20"/>
          <w:lang w:val="en-IN" w:eastAsia="en-IN" w:bidi="pa-IN"/>
        </w:rPr>
      </w:pPr>
      <w:r w:rsidRPr="00500039">
        <w:rPr>
          <w:rFonts w:ascii="JetBrains Mono" w:eastAsia="Times New Roman" w:hAnsi="JetBrains Mono" w:cs="JetBrains Mono"/>
          <w:b w:val="0"/>
          <w:color w:val="0033B3"/>
          <w:sz w:val="20"/>
          <w:szCs w:val="20"/>
          <w:lang w:val="en-IN" w:eastAsia="en-IN" w:bidi="pa-IN"/>
        </w:rPr>
        <w:t xml:space="preserve">import </w:t>
      </w:r>
      <w:r w:rsidRPr="00500039">
        <w:rPr>
          <w:rFonts w:ascii="JetBrains Mono" w:eastAsia="Times New Roman" w:hAnsi="JetBrains Mono" w:cs="JetBrains Mono"/>
          <w:b w:val="0"/>
          <w:color w:val="080808"/>
          <w:sz w:val="20"/>
          <w:szCs w:val="20"/>
          <w:lang w:val="en-IN" w:eastAsia="en-IN" w:bidi="pa-IN"/>
        </w:rPr>
        <w:t>pygame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import </w:t>
      </w:r>
      <w:r w:rsidRPr="00500039">
        <w:rPr>
          <w:rFonts w:ascii="JetBrains Mono" w:eastAsia="Times New Roman" w:hAnsi="JetBrains Mono" w:cs="JetBrains Mono"/>
          <w:b w:val="0"/>
          <w:color w:val="080808"/>
          <w:sz w:val="20"/>
          <w:szCs w:val="20"/>
          <w:lang w:val="en-IN" w:eastAsia="en-IN" w:bidi="pa-IN"/>
        </w:rPr>
        <w:t>time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import </w:t>
      </w:r>
      <w:r w:rsidRPr="00500039">
        <w:rPr>
          <w:rFonts w:ascii="JetBrains Mono" w:eastAsia="Times New Roman" w:hAnsi="JetBrains Mono" w:cs="JetBrains Mono"/>
          <w:b w:val="0"/>
          <w:color w:val="080808"/>
          <w:sz w:val="20"/>
          <w:szCs w:val="20"/>
          <w:lang w:val="en-IN" w:eastAsia="en-IN" w:bidi="pa-IN"/>
        </w:rPr>
        <w:t>random</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pygame.init()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window_width = </w:t>
      </w:r>
      <w:r w:rsidRPr="00500039">
        <w:rPr>
          <w:rFonts w:ascii="JetBrains Mono" w:eastAsia="Times New Roman" w:hAnsi="JetBrains Mono" w:cs="JetBrains Mono"/>
          <w:b w:val="0"/>
          <w:color w:val="1750EB"/>
          <w:sz w:val="20"/>
          <w:szCs w:val="20"/>
          <w:lang w:val="en-IN" w:eastAsia="en-IN" w:bidi="pa-IN"/>
        </w:rPr>
        <w:t xml:space="preserve">800  </w:t>
      </w:r>
      <w:r w:rsidRPr="00500039">
        <w:rPr>
          <w:rFonts w:ascii="JetBrains Mono" w:eastAsia="Times New Roman" w:hAnsi="JetBrains Mono" w:cs="JetBrains Mono"/>
          <w:b w:val="0"/>
          <w:i/>
          <w:iCs/>
          <w:color w:val="8C8C8C"/>
          <w:sz w:val="20"/>
          <w:szCs w:val="20"/>
          <w:lang w:val="en-IN" w:eastAsia="en-IN" w:bidi="pa-IN"/>
        </w:rPr>
        <w:t># px</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t xml:space="preserve">window_height = </w:t>
      </w:r>
      <w:r w:rsidRPr="00500039">
        <w:rPr>
          <w:rFonts w:ascii="JetBrains Mono" w:eastAsia="Times New Roman" w:hAnsi="JetBrains Mono" w:cs="JetBrains Mono"/>
          <w:b w:val="0"/>
          <w:color w:val="1750EB"/>
          <w:sz w:val="20"/>
          <w:szCs w:val="20"/>
          <w:lang w:val="en-IN" w:eastAsia="en-IN" w:bidi="pa-IN"/>
        </w:rPr>
        <w:t xml:space="preserve">450  </w:t>
      </w:r>
      <w:r w:rsidRPr="00500039">
        <w:rPr>
          <w:rFonts w:ascii="JetBrains Mono" w:eastAsia="Times New Roman" w:hAnsi="JetBrains Mono" w:cs="JetBrains Mono"/>
          <w:b w:val="0"/>
          <w:i/>
          <w:iCs/>
          <w:color w:val="8C8C8C"/>
          <w:sz w:val="20"/>
          <w:szCs w:val="20"/>
          <w:lang w:val="en-IN" w:eastAsia="en-IN" w:bidi="pa-IN"/>
        </w:rPr>
        <w:t># px</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t>window = pygame.Surface((</w:t>
      </w:r>
      <w:r w:rsidRPr="00500039">
        <w:rPr>
          <w:rFonts w:ascii="JetBrains Mono" w:eastAsia="Times New Roman" w:hAnsi="JetBrains Mono" w:cs="JetBrains Mono"/>
          <w:b w:val="0"/>
          <w:color w:val="1750EB"/>
          <w:sz w:val="20"/>
          <w:szCs w:val="20"/>
          <w:lang w:val="en-IN" w:eastAsia="en-IN" w:bidi="pa-IN"/>
        </w:rPr>
        <w:t>800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450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main_window = pygame.display.set_mode((</w:t>
      </w:r>
      <w:r w:rsidRPr="00500039">
        <w:rPr>
          <w:rFonts w:ascii="JetBrains Mono" w:eastAsia="Times New Roman" w:hAnsi="JetBrains Mono" w:cs="JetBrains Mono"/>
          <w:b w:val="0"/>
          <w:color w:val="1750EB"/>
          <w:sz w:val="20"/>
          <w:szCs w:val="20"/>
          <w:lang w:val="en-IN" w:eastAsia="en-IN" w:bidi="pa-IN"/>
        </w:rPr>
        <w:t>1600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900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pygame.display.set_caption(</w:t>
      </w:r>
      <w:r w:rsidRPr="00500039">
        <w:rPr>
          <w:rFonts w:ascii="JetBrains Mono" w:eastAsia="Times New Roman" w:hAnsi="JetBrains Mono" w:cs="JetBrains Mono"/>
          <w:bCs/>
          <w:color w:val="008080"/>
          <w:sz w:val="20"/>
          <w:szCs w:val="20"/>
          <w:lang w:val="en-IN" w:eastAsia="en-IN" w:bidi="pa-IN"/>
        </w:rPr>
        <w:t>"Pixelpoclapse"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class </w:t>
      </w:r>
      <w:r w:rsidRPr="00500039">
        <w:rPr>
          <w:rFonts w:ascii="JetBrains Mono" w:eastAsia="Times New Roman" w:hAnsi="JetBrains Mono" w:cs="JetBrains Mono"/>
          <w:b w:val="0"/>
          <w:color w:val="000000"/>
          <w:sz w:val="20"/>
          <w:szCs w:val="20"/>
          <w:lang w:val="en-IN" w:eastAsia="en-IN" w:bidi="pa-IN"/>
        </w:rPr>
        <w:t>sounds</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enemyHurt = pygame.mixer.Sound(</w:t>
      </w:r>
      <w:r w:rsidRPr="00500039">
        <w:rPr>
          <w:rFonts w:ascii="JetBrains Mono" w:eastAsia="Times New Roman" w:hAnsi="JetBrains Mono" w:cs="JetBrains Mono"/>
          <w:bCs/>
          <w:color w:val="008080"/>
          <w:sz w:val="20"/>
          <w:szCs w:val="20"/>
          <w:lang w:val="en-IN" w:eastAsia="en-IN" w:bidi="pa-IN"/>
        </w:rPr>
        <w:t>'enemyHurt.wav'</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enemyDeath = pygame.mixer.Sound(</w:t>
      </w:r>
      <w:r w:rsidRPr="00500039">
        <w:rPr>
          <w:rFonts w:ascii="JetBrains Mono" w:eastAsia="Times New Roman" w:hAnsi="JetBrains Mono" w:cs="JetBrains Mono"/>
          <w:bCs/>
          <w:color w:val="008080"/>
          <w:sz w:val="20"/>
          <w:szCs w:val="20"/>
          <w:lang w:val="en-IN" w:eastAsia="en-IN" w:bidi="pa-IN"/>
        </w:rPr>
        <w:t>'enemyDeath.wav'</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playerHurt = pygame.mixer.Sound(</w:t>
      </w:r>
      <w:r w:rsidRPr="00500039">
        <w:rPr>
          <w:rFonts w:ascii="JetBrains Mono" w:eastAsia="Times New Roman" w:hAnsi="JetBrains Mono" w:cs="JetBrains Mono"/>
          <w:bCs/>
          <w:color w:val="008080"/>
          <w:sz w:val="20"/>
          <w:szCs w:val="20"/>
          <w:lang w:val="en-IN" w:eastAsia="en-IN" w:bidi="pa-IN"/>
        </w:rPr>
        <w:t>'hurt.wav'</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gunShoot = pygame.mixer.Sound(</w:t>
      </w:r>
      <w:r w:rsidRPr="00500039">
        <w:rPr>
          <w:rFonts w:ascii="JetBrains Mono" w:eastAsia="Times New Roman" w:hAnsi="JetBrains Mono" w:cs="JetBrains Mono"/>
          <w:bCs/>
          <w:color w:val="008080"/>
          <w:sz w:val="20"/>
          <w:szCs w:val="20"/>
          <w:lang w:val="en-IN" w:eastAsia="en-IN" w:bidi="pa-IN"/>
        </w:rPr>
        <w:t>'shoot.wav'</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gunReload = pygame.mixer.Sound(</w:t>
      </w:r>
      <w:r w:rsidRPr="00500039">
        <w:rPr>
          <w:rFonts w:ascii="JetBrains Mono" w:eastAsia="Times New Roman" w:hAnsi="JetBrains Mono" w:cs="JetBrains Mono"/>
          <w:bCs/>
          <w:color w:val="008080"/>
          <w:sz w:val="20"/>
          <w:szCs w:val="20"/>
          <w:lang w:val="en-IN" w:eastAsia="en-IN" w:bidi="pa-IN"/>
        </w:rPr>
        <w:t>'reload.wav'</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reloaded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music = pygame.mixer.music.load(</w:t>
      </w:r>
      <w:r w:rsidRPr="00500039">
        <w:rPr>
          <w:rFonts w:ascii="JetBrains Mono" w:eastAsia="Times New Roman" w:hAnsi="JetBrains Mono" w:cs="JetBrains Mono"/>
          <w:bCs/>
          <w:color w:val="008080"/>
          <w:sz w:val="20"/>
          <w:szCs w:val="20"/>
          <w:lang w:val="en-IN" w:eastAsia="en-IN" w:bidi="pa-IN"/>
        </w:rPr>
        <w:t>'music.mp3'</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class </w:t>
      </w:r>
      <w:r w:rsidRPr="00500039">
        <w:rPr>
          <w:rFonts w:ascii="JetBrains Mono" w:eastAsia="Times New Roman" w:hAnsi="JetBrains Mono" w:cs="JetBrains Mono"/>
          <w:b w:val="0"/>
          <w:color w:val="000000"/>
          <w:sz w:val="20"/>
          <w:szCs w:val="20"/>
          <w:lang w:val="en-IN" w:eastAsia="en-IN" w:bidi="pa-IN"/>
        </w:rPr>
        <w:t>player</w:t>
      </w:r>
      <w:r w:rsidRPr="00500039">
        <w:rPr>
          <w:rFonts w:ascii="JetBrains Mono" w:eastAsia="Times New Roman" w:hAnsi="JetBrains Mono" w:cs="JetBrains Mono"/>
          <w:b w:val="0"/>
          <w:color w:val="080808"/>
          <w:sz w:val="20"/>
          <w:szCs w:val="20"/>
          <w:lang w:val="en-IN" w:eastAsia="en-IN" w:bidi="pa-IN"/>
        </w:rPr>
        <w:t>(object):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B200B2"/>
          <w:sz w:val="20"/>
          <w:szCs w:val="20"/>
          <w:lang w:val="en-IN" w:eastAsia="en-IN" w:bidi="pa-IN"/>
        </w:rPr>
        <w:t>__init__</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 y, w, h, health):</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.height = h</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.width = w</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.x_pos = x</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.movement_speed = </w:t>
      </w:r>
      <w:r w:rsidRPr="00500039">
        <w:rPr>
          <w:rFonts w:ascii="JetBrains Mono" w:eastAsia="Times New Roman" w:hAnsi="JetBrains Mono" w:cs="JetBrains Mono"/>
          <w:b w:val="0"/>
          <w:color w:val="1750EB"/>
          <w:sz w:val="20"/>
          <w:szCs w:val="20"/>
          <w:lang w:val="en-IN" w:eastAsia="en-IN" w:bidi="pa-IN"/>
        </w:rPr>
        <w:t>9</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.color =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.isJump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.jumpCount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.direction = </w:t>
      </w:r>
      <w:r w:rsidRPr="00500039">
        <w:rPr>
          <w:rFonts w:ascii="JetBrains Mono" w:eastAsia="Times New Roman" w:hAnsi="JetBrains Mono" w:cs="JetBrains Mono"/>
          <w:b w:val="0"/>
          <w:color w:val="1750EB"/>
          <w:sz w:val="20"/>
          <w:szCs w:val="20"/>
          <w:lang w:val="en-IN" w:eastAsia="en-IN" w:bidi="pa-IN"/>
        </w:rPr>
        <w:t xml:space="preserve">1  </w:t>
      </w:r>
      <w:r w:rsidRPr="00500039">
        <w:rPr>
          <w:rFonts w:ascii="JetBrains Mono" w:eastAsia="Times New Roman" w:hAnsi="JetBrains Mono" w:cs="JetBrains Mono"/>
          <w:b w:val="0"/>
          <w:i/>
          <w:iCs/>
          <w:color w:val="8C8C8C"/>
          <w:sz w:val="20"/>
          <w:szCs w:val="20"/>
          <w:lang w:val="en-IN" w:eastAsia="en-IN" w:bidi="pa-IN"/>
        </w:rPr>
        <w:t># useful for projectile 1 means right -1 means left</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.max_ammo = </w:t>
      </w:r>
      <w:r w:rsidRPr="00500039">
        <w:rPr>
          <w:rFonts w:ascii="JetBrains Mono" w:eastAsia="Times New Roman" w:hAnsi="JetBrains Mono" w:cs="JetBrains Mono"/>
          <w:b w:val="0"/>
          <w:color w:val="1750EB"/>
          <w:sz w:val="20"/>
          <w:szCs w:val="20"/>
          <w:lang w:val="en-IN" w:eastAsia="en-IN" w:bidi="pa-IN"/>
        </w:rPr>
        <w:t>6</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.curr_ammo = </w:t>
      </w:r>
      <w:r w:rsidRPr="00500039">
        <w:rPr>
          <w:rFonts w:ascii="JetBrains Mono" w:eastAsia="Times New Roman" w:hAnsi="JetBrains Mono" w:cs="JetBrains Mono"/>
          <w:b w:val="0"/>
          <w:color w:val="1750EB"/>
          <w:sz w:val="20"/>
          <w:szCs w:val="20"/>
          <w:lang w:val="en-IN" w:eastAsia="en-IN" w:bidi="pa-IN"/>
        </w:rPr>
        <w:t>6</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.reloading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.lastReloadTime = </w:t>
      </w:r>
      <w:r w:rsidRPr="00500039">
        <w:rPr>
          <w:rFonts w:ascii="JetBrains Mono" w:eastAsia="Times New Roman" w:hAnsi="JetBrains Mono" w:cs="JetBrains Mono"/>
          <w:b w:val="0"/>
          <w:color w:val="0033B3"/>
          <w:sz w:val="20"/>
          <w:szCs w:val="20"/>
          <w:lang w:val="en-IN" w:eastAsia="en-IN" w:bidi="pa-IN"/>
        </w:rPr>
        <w:t>None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.hurtTime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.immune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.maxHealth = health</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1750EB"/>
          <w:sz w:val="20"/>
          <w:szCs w:val="20"/>
          <w:lang w:val="en-IN" w:eastAsia="en-IN" w:bidi="pa-IN"/>
        </w:rPr>
        <w:t xml:space="preserve">1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.maxHealth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.score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.alive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lastRenderedPageBreak/>
        <w:br/>
        <w:t xml:space="preserve">    def </w:t>
      </w:r>
      <w:r w:rsidRPr="00500039">
        <w:rPr>
          <w:rFonts w:ascii="JetBrains Mono" w:eastAsia="Times New Roman" w:hAnsi="JetBrains Mono" w:cs="JetBrains Mono"/>
          <w:b w:val="0"/>
          <w:color w:val="000000"/>
          <w:sz w:val="20"/>
          <w:szCs w:val="20"/>
          <w:lang w:val="en-IN" w:eastAsia="en-IN" w:bidi="pa-IN"/>
        </w:rPr>
        <w:t>movement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jumpKeyPressed = keys[pygame.K_SPACE]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 xml:space="preserve">keys[pygame.K_UP]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keys[pygame.K_w]</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(keys[pygame.K_LEFT]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 xml:space="preserve">keys[pygame.K_a])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&gt; </w:t>
      </w:r>
      <w:r w:rsidRPr="00500039">
        <w:rPr>
          <w:rFonts w:ascii="JetBrains Mono" w:eastAsia="Times New Roman" w:hAnsi="JetBrains Mono" w:cs="JetBrains Mono"/>
          <w:b w:val="0"/>
          <w:color w:val="1750EB"/>
          <w:sz w:val="20"/>
          <w:szCs w:val="20"/>
          <w:lang w:val="en-IN" w:eastAsia="en-IN" w:bidi="pa-IN"/>
        </w:rPr>
        <w:t xml:space="preserve">0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.movement_speed: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.movement_speed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.direction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(keys[pygame.K_RIGHT]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 xml:space="preserve">keys[pygame.K_d])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&lt; window_width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.movement_speed: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.movement_speed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.direction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.isJump:</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jumpKeyPressed: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.isJump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.jumpCount &gt;=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.jumpCount * abs(</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.jumpCount) * </w:t>
      </w:r>
      <w:r w:rsidRPr="00500039">
        <w:rPr>
          <w:rFonts w:ascii="JetBrains Mono" w:eastAsia="Times New Roman" w:hAnsi="JetBrains Mono" w:cs="JetBrains Mono"/>
          <w:b w:val="0"/>
          <w:color w:val="1750EB"/>
          <w:sz w:val="20"/>
          <w:szCs w:val="20"/>
          <w:lang w:val="en-IN" w:eastAsia="en-IN" w:bidi="pa-IN"/>
        </w:rPr>
        <w:t>0.69</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.jumpCount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.isJump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.jumpCount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draw</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pygame.draw.rect(window,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.color,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w:t>
      </w:r>
      <w:r w:rsidRPr="00500039">
        <w:rPr>
          <w:rFonts w:ascii="JetBrains Mono" w:eastAsia="Times New Roman" w:hAnsi="JetBrains Mono" w:cs="JetBrains Mono"/>
          <w:b w:val="0"/>
          <w:i/>
          <w:iCs/>
          <w:color w:val="8C8C8C"/>
          <w:sz w:val="20"/>
          <w:szCs w:val="20"/>
          <w:lang w:val="en-IN" w:eastAsia="en-IN" w:bidi="pa-IN"/>
        </w:rPr>
        <w:t># character</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.direction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pygame.draw.rect(window, (</w:t>
      </w:r>
      <w:r w:rsidRPr="00500039">
        <w:rPr>
          <w:rFonts w:ascii="JetBrains Mono" w:eastAsia="Times New Roman" w:hAnsi="JetBrains Mono" w:cs="JetBrains Mono"/>
          <w:b w:val="0"/>
          <w:color w:val="1750EB"/>
          <w:sz w:val="20"/>
          <w:szCs w:val="20"/>
          <w:lang w:val="en-IN" w:eastAsia="en-IN" w:bidi="pa-IN"/>
        </w:rPr>
        <w:t>42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57</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 </w:t>
      </w:r>
      <w:r w:rsidRPr="00500039">
        <w:rPr>
          <w:rFonts w:ascii="JetBrains Mono" w:eastAsia="Times New Roman" w:hAnsi="JetBrains Mono" w:cs="JetBrains Mono"/>
          <w:b w:val="0"/>
          <w:color w:val="1750EB"/>
          <w:sz w:val="20"/>
          <w:szCs w:val="20"/>
          <w:lang w:val="en-IN" w:eastAsia="en-IN" w:bidi="pa-IN"/>
        </w:rPr>
        <w:t>5</w:t>
      </w:r>
      <w:r w:rsidRPr="00500039">
        <w:rPr>
          <w:rFonts w:ascii="JetBrains Mono" w:eastAsia="Times New Roman" w:hAnsi="JetBrains Mono" w:cs="JetBrains Mono"/>
          <w:b w:val="0"/>
          <w:color w:val="080808"/>
          <w:sz w:val="20"/>
          <w:szCs w:val="20"/>
          <w:lang w:val="en-IN" w:eastAsia="en-IN" w:bidi="pa-IN"/>
        </w:rPr>
        <w:t>, round(</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6</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gun</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42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57</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 </w:t>
      </w:r>
      <w:r w:rsidRPr="00500039">
        <w:rPr>
          <w:rFonts w:ascii="JetBrains Mono" w:eastAsia="Times New Roman" w:hAnsi="JetBrains Mono" w:cs="JetBrains Mono"/>
          <w:b w:val="0"/>
          <w:color w:val="1750EB"/>
          <w:sz w:val="20"/>
          <w:szCs w:val="20"/>
          <w:lang w:val="en-IN" w:eastAsia="en-IN" w:bidi="pa-IN"/>
        </w:rPr>
        <w:t xml:space="preserve">5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round(</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gun</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pygame.draw.rect(window, (</w:t>
      </w:r>
      <w:r w:rsidRPr="00500039">
        <w:rPr>
          <w:rFonts w:ascii="JetBrains Mono" w:eastAsia="Times New Roman" w:hAnsi="JetBrains Mono" w:cs="JetBrains Mono"/>
          <w:b w:val="0"/>
          <w:color w:val="1750EB"/>
          <w:sz w:val="20"/>
          <w:szCs w:val="20"/>
          <w:lang w:val="en-IN" w:eastAsia="en-IN" w:bidi="pa-IN"/>
        </w:rPr>
        <w:t>42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57</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1750EB"/>
          <w:sz w:val="20"/>
          <w:szCs w:val="20"/>
          <w:lang w:val="en-IN" w:eastAsia="en-IN" w:bidi="pa-IN"/>
        </w:rPr>
        <w:t>5</w:t>
      </w:r>
      <w:r w:rsidRPr="00500039">
        <w:rPr>
          <w:rFonts w:ascii="JetBrains Mono" w:eastAsia="Times New Roman" w:hAnsi="JetBrains Mono" w:cs="JetBrains Mono"/>
          <w:b w:val="0"/>
          <w:color w:val="080808"/>
          <w:sz w:val="20"/>
          <w:szCs w:val="20"/>
          <w:lang w:val="en-IN" w:eastAsia="en-IN" w:bidi="pa-IN"/>
        </w:rPr>
        <w:t>, round(</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6</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gun</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42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57</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1750EB"/>
          <w:sz w:val="20"/>
          <w:szCs w:val="20"/>
          <w:lang w:val="en-IN" w:eastAsia="en-IN" w:bidi="pa-IN"/>
        </w:rPr>
        <w:t>5</w:t>
      </w:r>
      <w:r w:rsidRPr="00500039">
        <w:rPr>
          <w:rFonts w:ascii="JetBrains Mono" w:eastAsia="Times New Roman" w:hAnsi="JetBrains Mono" w:cs="JetBrains Mono"/>
          <w:b w:val="0"/>
          <w:color w:val="080808"/>
          <w:sz w:val="20"/>
          <w:szCs w:val="20"/>
          <w:lang w:val="en-IN" w:eastAsia="en-IN" w:bidi="pa-IN"/>
        </w:rPr>
        <w:t>, round(</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gun</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health bar red</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.maxHealth)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health bar green</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i/>
          <w:iCs/>
          <w:color w:val="8C8C8C"/>
          <w:sz w:val="20"/>
          <w:szCs w:val="20"/>
          <w:lang w:val="en-IN" w:eastAsia="en-IN" w:bidi="pa-IN"/>
        </w:rPr>
        <w:lastRenderedPageBreak/>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enemy_touch</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sounds.playerHurt.play()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.hurtTime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class </w:t>
      </w:r>
      <w:r w:rsidRPr="00500039">
        <w:rPr>
          <w:rFonts w:ascii="JetBrains Mono" w:eastAsia="Times New Roman" w:hAnsi="JetBrains Mono" w:cs="JetBrains Mono"/>
          <w:b w:val="0"/>
          <w:color w:val="000000"/>
          <w:sz w:val="20"/>
          <w:szCs w:val="20"/>
          <w:lang w:val="en-IN" w:eastAsia="en-IN" w:bidi="pa-IN"/>
        </w:rPr>
        <w:t>projectile</w:t>
      </w:r>
      <w:r w:rsidRPr="00500039">
        <w:rPr>
          <w:rFonts w:ascii="JetBrains Mono" w:eastAsia="Times New Roman" w:hAnsi="JetBrains Mono" w:cs="JetBrains Mono"/>
          <w:b w:val="0"/>
          <w:color w:val="080808"/>
          <w:sz w:val="20"/>
          <w:szCs w:val="20"/>
          <w:lang w:val="en-IN" w:eastAsia="en-IN" w:bidi="pa-IN"/>
        </w:rPr>
        <w:t>(object):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B200B2"/>
          <w:sz w:val="20"/>
          <w:szCs w:val="20"/>
          <w:lang w:val="en-IN" w:eastAsia="en-IN" w:bidi="pa-IN"/>
        </w:rPr>
        <w:t>__init__</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 y, direction):</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.x_pos = x</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.radius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.vel = </w:t>
      </w:r>
      <w:r w:rsidRPr="00500039">
        <w:rPr>
          <w:rFonts w:ascii="JetBrains Mono" w:eastAsia="Times New Roman" w:hAnsi="JetBrains Mono" w:cs="JetBrains Mono"/>
          <w:b w:val="0"/>
          <w:color w:val="1750EB"/>
          <w:sz w:val="20"/>
          <w:szCs w:val="20"/>
          <w:lang w:val="en-IN" w:eastAsia="en-IN" w:bidi="pa-IN"/>
        </w:rPr>
        <w:t xml:space="preserve">15 </w:t>
      </w:r>
      <w:r w:rsidRPr="00500039">
        <w:rPr>
          <w:rFonts w:ascii="JetBrains Mono" w:eastAsia="Times New Roman" w:hAnsi="JetBrains Mono" w:cs="JetBrains Mono"/>
          <w:b w:val="0"/>
          <w:color w:val="080808"/>
          <w:sz w:val="20"/>
          <w:szCs w:val="20"/>
          <w:lang w:val="en-IN" w:eastAsia="en-IN" w:bidi="pa-IN"/>
        </w:rPr>
        <w:t>* direction</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.color =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draw</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pygame.draw.circle(window,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.color,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.radius)</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class </w:t>
      </w:r>
      <w:r w:rsidRPr="00500039">
        <w:rPr>
          <w:rFonts w:ascii="JetBrains Mono" w:eastAsia="Times New Roman" w:hAnsi="JetBrains Mono" w:cs="JetBrains Mono"/>
          <w:b w:val="0"/>
          <w:color w:val="000000"/>
          <w:sz w:val="20"/>
          <w:szCs w:val="20"/>
          <w:lang w:val="en-IN" w:eastAsia="en-IN" w:bidi="pa-IN"/>
        </w:rPr>
        <w:t>enemy</w:t>
      </w:r>
      <w:r w:rsidRPr="00500039">
        <w:rPr>
          <w:rFonts w:ascii="JetBrains Mono" w:eastAsia="Times New Roman" w:hAnsi="JetBrains Mono" w:cs="JetBrains Mono"/>
          <w:b w:val="0"/>
          <w:color w:val="080808"/>
          <w:sz w:val="20"/>
          <w:szCs w:val="20"/>
          <w:lang w:val="en-IN" w:eastAsia="en-IN" w:bidi="pa-IN"/>
        </w:rPr>
        <w:t>(object):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B200B2"/>
          <w:sz w:val="20"/>
          <w:szCs w:val="20"/>
          <w:lang w:val="en-IN" w:eastAsia="en-IN" w:bidi="pa-IN"/>
        </w:rPr>
        <w:t>__init__</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 y, end, width, height, health, aitype):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.height = height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.width = width</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.x_pos = x</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.y_pos = 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.vel = </w:t>
      </w:r>
      <w:r w:rsidRPr="00500039">
        <w:rPr>
          <w:rFonts w:ascii="JetBrains Mono" w:eastAsia="Times New Roman" w:hAnsi="JetBrains Mono" w:cs="JetBrains Mono"/>
          <w:b w:val="0"/>
          <w:color w:val="1750EB"/>
          <w:sz w:val="20"/>
          <w:szCs w:val="20"/>
          <w:lang w:val="en-IN" w:eastAsia="en-IN" w:bidi="pa-IN"/>
        </w:rPr>
        <w:t>5</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.color = </w:t>
      </w:r>
      <w:r w:rsidRPr="00500039">
        <w:rPr>
          <w:rFonts w:ascii="JetBrains Mono" w:eastAsia="Times New Roman" w:hAnsi="JetBrains Mono" w:cs="JetBrains Mono"/>
          <w:b w:val="0"/>
          <w:color w:val="1750EB"/>
          <w:sz w:val="20"/>
          <w:szCs w:val="20"/>
          <w:lang w:val="en-IN" w:eastAsia="en-IN" w:bidi="pa-IN"/>
        </w:rPr>
        <w:t>84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197</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113</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.pathEnd = end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.path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.pathEnd)</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.hurtTime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.immune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.maxHealth = health</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1750EB"/>
          <w:sz w:val="20"/>
          <w:szCs w:val="20"/>
          <w:lang w:val="en-IN" w:eastAsia="en-IN" w:bidi="pa-IN"/>
        </w:rPr>
        <w:t xml:space="preserve">1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.maxHealth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.aitype = aitype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.aggressiveTime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.aggressive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def </w:t>
      </w:r>
      <w:r w:rsidRPr="00500039">
        <w:rPr>
          <w:rFonts w:ascii="JetBrains Mono" w:eastAsia="Times New Roman" w:hAnsi="JetBrains Mono" w:cs="JetBrains Mono"/>
          <w:b w:val="0"/>
          <w:color w:val="000000"/>
          <w:sz w:val="20"/>
          <w:szCs w:val="20"/>
          <w:lang w:val="en-IN" w:eastAsia="en-IN" w:bidi="pa-IN"/>
        </w:rPr>
        <w:t>draw</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.movement()</w:t>
      </w:r>
      <w:r w:rsidRPr="00500039">
        <w:rPr>
          <w:rFonts w:ascii="JetBrains Mono" w:eastAsia="Times New Roman" w:hAnsi="JetBrains Mono" w:cs="JetBrains Mono"/>
          <w:b w:val="0"/>
          <w:color w:val="080808"/>
          <w:sz w:val="20"/>
          <w:szCs w:val="20"/>
          <w:lang w:val="en-IN" w:eastAsia="en-IN" w:bidi="pa-IN"/>
        </w:rPr>
        <w:br/>
        <w:t xml:space="preserve">        pygame.draw.rect(window,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.color,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.height))  </w:t>
      </w:r>
      <w:r w:rsidRPr="00500039">
        <w:rPr>
          <w:rFonts w:ascii="JetBrains Mono" w:eastAsia="Times New Roman" w:hAnsi="JetBrains Mono" w:cs="JetBrains Mono"/>
          <w:b w:val="0"/>
          <w:i/>
          <w:iCs/>
          <w:color w:val="8C8C8C"/>
          <w:sz w:val="20"/>
          <w:szCs w:val="20"/>
          <w:lang w:val="en-IN" w:eastAsia="en-IN" w:bidi="pa-IN"/>
        </w:rPr>
        <w:t># enemy</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health bar red</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pygame.draw.rect(window,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.y_pos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.maxHealth) * </w:t>
      </w:r>
      <w:r w:rsidRPr="00500039">
        <w:rPr>
          <w:rFonts w:ascii="JetBrains Mono" w:eastAsia="Times New Roman" w:hAnsi="JetBrains Mono" w:cs="JetBrains Mono"/>
          <w:b w:val="0"/>
          <w:color w:val="94558D"/>
          <w:sz w:val="20"/>
          <w:szCs w:val="20"/>
          <w:lang w:val="en-IN" w:eastAsia="en-IN" w:bidi="pa-IN"/>
        </w:rPr>
        <w:lastRenderedPageBreak/>
        <w:t>self</w:t>
      </w:r>
      <w:r w:rsidRPr="00500039">
        <w:rPr>
          <w:rFonts w:ascii="JetBrains Mono" w:eastAsia="Times New Roman" w:hAnsi="JetBrains Mono" w:cs="JetBrains Mono"/>
          <w:b w:val="0"/>
          <w:color w:val="080808"/>
          <w:sz w:val="20"/>
          <w:szCs w:val="20"/>
          <w:lang w:val="en-IN" w:eastAsia="en-IN" w:bidi="pa-IN"/>
        </w:rPr>
        <w:t xml:space="preserve">.width, </w:t>
      </w:r>
      <w:r w:rsidRPr="00500039">
        <w:rPr>
          <w:rFonts w:ascii="JetBrains Mono" w:eastAsia="Times New Roman" w:hAnsi="JetBrains Mono" w:cs="JetBrains Mono"/>
          <w:b w:val="0"/>
          <w:color w:val="1750EB"/>
          <w:sz w:val="20"/>
          <w:szCs w:val="20"/>
          <w:lang w:val="en-IN" w:eastAsia="en-IN" w:bidi="pa-IN"/>
        </w:rPr>
        <w:t>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health bar green</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movement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.aitype == </w:t>
      </w:r>
      <w:r w:rsidRPr="00500039">
        <w:rPr>
          <w:rFonts w:ascii="JetBrains Mono" w:eastAsia="Times New Roman" w:hAnsi="JetBrains Mono" w:cs="JetBrains Mono"/>
          <w:b w:val="0"/>
          <w:color w:val="1750EB"/>
          <w:sz w:val="20"/>
          <w:szCs w:val="20"/>
          <w:lang w:val="en-IN" w:eastAsia="en-IN" w:bidi="pa-IN"/>
        </w:rPr>
        <w:t xml:space="preserve">1 </w:t>
      </w:r>
      <w:r w:rsidRPr="00500039">
        <w:rPr>
          <w:rFonts w:ascii="JetBrains Mono" w:eastAsia="Times New Roman" w:hAnsi="JetBrains Mono" w:cs="JetBrains Mono"/>
          <w:b w:val="0"/>
          <w:color w:val="0033B3"/>
          <w:sz w:val="20"/>
          <w:szCs w:val="20"/>
          <w:lang w:val="en-IN" w:eastAsia="en-IN" w:bidi="pa-IN"/>
        </w:rPr>
        <w:t xml:space="preserve">and not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.aggressive: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.immune: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.vel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.vel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.width &lt;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.path[</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.vel &gt;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.path[</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elif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.aitype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.aggressive: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.immune: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.x_pos &lt; box.x_pos: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.x_pos -=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.vel</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.aitype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bullet_hit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1750EB"/>
          <w:sz w:val="20"/>
          <w:szCs w:val="20"/>
          <w:lang w:val="en-IN" w:eastAsia="en-IN" w:bidi="pa-IN"/>
        </w:rPr>
        <w:t xml:space="preserve">1 </w:t>
      </w:r>
      <w:r w:rsidRPr="00500039">
        <w:rPr>
          <w:rFonts w:ascii="JetBrains Mono" w:eastAsia="Times New Roman" w:hAnsi="JetBrains Mono" w:cs="JetBrains Mono"/>
          <w:b w:val="0"/>
          <w:color w:val="080808"/>
          <w:sz w:val="20"/>
          <w:szCs w:val="20"/>
          <w:lang w:val="en-IN" w:eastAsia="en-IN" w:bidi="pa-IN"/>
        </w:rPr>
        <w:t xml:space="preserve">&gt;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sounds.enemyHurt.play()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.hurtTime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.currHealth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.aitype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random.randint(</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 xml:space="preserve">5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 xml:space="preserve">0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.aggressive: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94558D"/>
          <w:sz w:val="20"/>
          <w:szCs w:val="20"/>
          <w:lang w:val="en-IN" w:eastAsia="en-IN" w:bidi="pa-IN"/>
        </w:rPr>
        <w:t>self</w:t>
      </w:r>
      <w:r w:rsidRPr="00500039">
        <w:rPr>
          <w:rFonts w:ascii="JetBrains Mono" w:eastAsia="Times New Roman" w:hAnsi="JetBrains Mono" w:cs="JetBrains Mono"/>
          <w:b w:val="0"/>
          <w:color w:val="080808"/>
          <w:sz w:val="20"/>
          <w:szCs w:val="20"/>
          <w:lang w:val="en-IN" w:eastAsia="en-IN" w:bidi="pa-IN"/>
        </w:rPr>
        <w:t xml:space="preserve">.aggressiveTime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redraw_game_window</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global </w:t>
      </w:r>
      <w:r w:rsidRPr="00500039">
        <w:rPr>
          <w:rFonts w:ascii="JetBrains Mono" w:eastAsia="Times New Roman" w:hAnsi="JetBrains Mono" w:cs="JetBrains Mono"/>
          <w:b w:val="0"/>
          <w:color w:val="080808"/>
          <w:sz w:val="20"/>
          <w:szCs w:val="20"/>
          <w:lang w:val="en-IN" w:eastAsia="en-IN" w:bidi="pa-IN"/>
        </w:rPr>
        <w:t>backgroundColor</w:t>
      </w:r>
      <w:r w:rsidRPr="00500039">
        <w:rPr>
          <w:rFonts w:ascii="JetBrains Mono" w:eastAsia="Times New Roman" w:hAnsi="JetBrains Mono" w:cs="JetBrains Mono"/>
          <w:b w:val="0"/>
          <w:color w:val="080808"/>
          <w:sz w:val="20"/>
          <w:szCs w:val="20"/>
          <w:lang w:val="en-IN" w:eastAsia="en-IN" w:bidi="pa-IN"/>
        </w:rPr>
        <w:br/>
        <w:t xml:space="preserve">    background = pygame.image.load(</w:t>
      </w:r>
      <w:r w:rsidRPr="00500039">
        <w:rPr>
          <w:rFonts w:ascii="JetBrains Mono" w:eastAsia="Times New Roman" w:hAnsi="JetBrains Mono" w:cs="JetBrains Mono"/>
          <w:bCs/>
          <w:color w:val="008080"/>
          <w:sz w:val="20"/>
          <w:szCs w:val="20"/>
          <w:lang w:val="en-IN" w:eastAsia="en-IN" w:bidi="pa-IN"/>
        </w:rPr>
        <w:t>'unnamed.png'</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text = font.render(</w:t>
      </w:r>
      <w:r w:rsidRPr="00500039">
        <w:rPr>
          <w:rFonts w:ascii="JetBrains Mono" w:eastAsia="Times New Roman" w:hAnsi="JetBrains Mono" w:cs="JetBrains Mono"/>
          <w:bCs/>
          <w:color w:val="008080"/>
          <w:sz w:val="20"/>
          <w:szCs w:val="20"/>
          <w:lang w:val="en-IN" w:eastAsia="en-IN" w:bidi="pa-IN"/>
        </w:rPr>
        <w:t xml:space="preserve">'Score:' </w:t>
      </w:r>
      <w:r w:rsidRPr="00500039">
        <w:rPr>
          <w:rFonts w:ascii="JetBrains Mono" w:eastAsia="Times New Roman" w:hAnsi="JetBrains Mono" w:cs="JetBrains Mono"/>
          <w:b w:val="0"/>
          <w:color w:val="080808"/>
          <w:sz w:val="20"/>
          <w:szCs w:val="20"/>
          <w:lang w:val="en-IN" w:eastAsia="en-IN" w:bidi="pa-IN"/>
        </w:rPr>
        <w:t xml:space="preserve">+ str(box.score),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hs = font.render(</w:t>
      </w:r>
      <w:r w:rsidRPr="00500039">
        <w:rPr>
          <w:rFonts w:ascii="JetBrains Mono" w:eastAsia="Times New Roman" w:hAnsi="JetBrains Mono" w:cs="JetBrains Mono"/>
          <w:bCs/>
          <w:color w:val="008080"/>
          <w:sz w:val="20"/>
          <w:szCs w:val="20"/>
          <w:lang w:val="en-IN" w:eastAsia="en-IN" w:bidi="pa-IN"/>
        </w:rPr>
        <w:t xml:space="preserve">'High Score:' </w:t>
      </w:r>
      <w:r w:rsidRPr="00500039">
        <w:rPr>
          <w:rFonts w:ascii="JetBrains Mono" w:eastAsia="Times New Roman" w:hAnsi="JetBrains Mono" w:cs="JetBrains Mono"/>
          <w:b w:val="0"/>
          <w:color w:val="080808"/>
          <w:sz w:val="20"/>
          <w:szCs w:val="20"/>
          <w:lang w:val="en-IN" w:eastAsia="en-IN" w:bidi="pa-IN"/>
        </w:rPr>
        <w:t xml:space="preserve">+ str(high_score),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window.blit(background,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beatBox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beatBox.visible:</w:t>
      </w:r>
      <w:r w:rsidRPr="00500039">
        <w:rPr>
          <w:rFonts w:ascii="JetBrains Mono" w:eastAsia="Times New Roman" w:hAnsi="JetBrains Mono" w:cs="JetBrains Mono"/>
          <w:b w:val="0"/>
          <w:color w:val="080808"/>
          <w:sz w:val="20"/>
          <w:szCs w:val="20"/>
          <w:lang w:val="en-IN" w:eastAsia="en-IN" w:bidi="pa-IN"/>
        </w:rPr>
        <w:br/>
        <w:t xml:space="preserve">            beatBox.draw()</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bullet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bullets:</w:t>
      </w:r>
      <w:r w:rsidRPr="00500039">
        <w:rPr>
          <w:rFonts w:ascii="JetBrains Mono" w:eastAsia="Times New Roman" w:hAnsi="JetBrains Mono" w:cs="JetBrains Mono"/>
          <w:b w:val="0"/>
          <w:color w:val="080808"/>
          <w:sz w:val="20"/>
          <w:szCs w:val="20"/>
          <w:lang w:val="en-IN" w:eastAsia="en-IN" w:bidi="pa-IN"/>
        </w:rPr>
        <w:br/>
        <w:t xml:space="preserve">        bullet.draw()</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box.visible:</w:t>
      </w:r>
      <w:r w:rsidRPr="00500039">
        <w:rPr>
          <w:rFonts w:ascii="JetBrains Mono" w:eastAsia="Times New Roman" w:hAnsi="JetBrains Mono" w:cs="JetBrains Mono"/>
          <w:b w:val="0"/>
          <w:color w:val="080808"/>
          <w:sz w:val="20"/>
          <w:szCs w:val="20"/>
          <w:lang w:val="en-IN" w:eastAsia="en-IN" w:bidi="pa-IN"/>
        </w:rPr>
        <w:br/>
        <w:t xml:space="preserve">            box.draw()</w:t>
      </w:r>
      <w:r w:rsidRPr="00500039">
        <w:rPr>
          <w:rFonts w:ascii="JetBrains Mono" w:eastAsia="Times New Roman" w:hAnsi="JetBrains Mono" w:cs="JetBrains Mono"/>
          <w:b w:val="0"/>
          <w:color w:val="080808"/>
          <w:sz w:val="20"/>
          <w:szCs w:val="20"/>
          <w:lang w:val="en-IN" w:eastAsia="en-IN" w:bidi="pa-IN"/>
        </w:rPr>
        <w:br/>
        <w:t xml:space="preserve">        window.blit(text,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lastRenderedPageBreak/>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gameOver = pygame.font.Font(</w:t>
      </w:r>
      <w:r w:rsidRPr="00500039">
        <w:rPr>
          <w:rFonts w:ascii="JetBrains Mono" w:eastAsia="Times New Roman" w:hAnsi="JetBrains Mono" w:cs="JetBrains Mono"/>
          <w:bCs/>
          <w:color w:val="008080"/>
          <w:sz w:val="20"/>
          <w:szCs w:val="20"/>
          <w:lang w:val="en-IN" w:eastAsia="en-IN" w:bidi="pa-IN"/>
        </w:rPr>
        <w:t>'font.ttf'</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70</w:t>
      </w:r>
      <w:r w:rsidRPr="00500039">
        <w:rPr>
          <w:rFonts w:ascii="JetBrains Mono" w:eastAsia="Times New Roman" w:hAnsi="JetBrains Mono" w:cs="JetBrains Mono"/>
          <w:b w:val="0"/>
          <w:color w:val="080808"/>
          <w:sz w:val="20"/>
          <w:szCs w:val="20"/>
          <w:lang w:val="en-IN" w:eastAsia="en-IN" w:bidi="pa-IN"/>
        </w:rPr>
        <w:t>).render(</w:t>
      </w:r>
      <w:r w:rsidRPr="00500039">
        <w:rPr>
          <w:rFonts w:ascii="JetBrains Mono" w:eastAsia="Times New Roman" w:hAnsi="JetBrains Mono" w:cs="JetBrains Mono"/>
          <w:bCs/>
          <w:color w:val="008080"/>
          <w:sz w:val="20"/>
          <w:szCs w:val="20"/>
          <w:lang w:val="en-IN" w:eastAsia="en-IN" w:bidi="pa-IN"/>
        </w:rPr>
        <w:t>'Game Over'</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80808"/>
          <w:sz w:val="20"/>
          <w:szCs w:val="20"/>
          <w:lang w:val="en-IN" w:eastAsia="en-IN" w:bidi="pa-IN"/>
        </w:rPr>
        <w:t>,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window.blit(gameOver,</w:t>
      </w:r>
      <w:r w:rsidRPr="00500039">
        <w:rPr>
          <w:rFonts w:ascii="JetBrains Mono" w:eastAsia="Times New Roman" w:hAnsi="JetBrains Mono" w:cs="JetBrains Mono"/>
          <w:b w:val="0"/>
          <w:color w:val="080808"/>
          <w:sz w:val="20"/>
          <w:szCs w:val="20"/>
          <w:lang w:val="en-IN" w:eastAsia="en-IN" w:bidi="pa-IN"/>
        </w:rPr>
        <w:br/>
        <w:t xml:space="preserve">                    (window_width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gameOver.get_width()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window_height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gameOver.get_height()))</w:t>
      </w:r>
      <w:r w:rsidRPr="00500039">
        <w:rPr>
          <w:rFonts w:ascii="JetBrains Mono" w:eastAsia="Times New Roman" w:hAnsi="JetBrains Mono" w:cs="JetBrains Mono"/>
          <w:b w:val="0"/>
          <w:color w:val="080808"/>
          <w:sz w:val="20"/>
          <w:szCs w:val="20"/>
          <w:lang w:val="en-IN" w:eastAsia="en-IN" w:bidi="pa-IN"/>
        </w:rPr>
        <w:br/>
        <w:t xml:space="preserve">        window.blit(text, (window_width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text.get_width()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window_height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text.get_height()))</w:t>
      </w:r>
      <w:r w:rsidRPr="00500039">
        <w:rPr>
          <w:rFonts w:ascii="JetBrains Mono" w:eastAsia="Times New Roman" w:hAnsi="JetBrains Mono" w:cs="JetBrains Mono"/>
          <w:b w:val="0"/>
          <w:color w:val="080808"/>
          <w:sz w:val="20"/>
          <w:szCs w:val="20"/>
          <w:lang w:val="en-IN" w:eastAsia="en-IN" w:bidi="pa-IN"/>
        </w:rPr>
        <w:br/>
        <w:t xml:space="preserve">        window.blit(hs, (window_width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hs.get_width()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window_height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080808"/>
          <w:sz w:val="20"/>
          <w:szCs w:val="20"/>
          <w:lang w:val="en-IN" w:eastAsia="en-IN" w:bidi="pa-IN"/>
        </w:rPr>
        <w:t>*text.get_height()))</w:t>
      </w:r>
      <w:r w:rsidRPr="00500039">
        <w:rPr>
          <w:rFonts w:ascii="JetBrains Mono" w:eastAsia="Times New Roman" w:hAnsi="JetBrains Mono" w:cs="JetBrains Mono"/>
          <w:b w:val="0"/>
          <w:color w:val="080808"/>
          <w:sz w:val="20"/>
          <w:szCs w:val="20"/>
          <w:lang w:val="en-IN" w:eastAsia="en-IN" w:bidi="pa-IN"/>
        </w:rPr>
        <w:br/>
        <w:t xml:space="preserve">    main_window.blit(pygame.transform.scale(window,(</w:t>
      </w:r>
      <w:r w:rsidRPr="00500039">
        <w:rPr>
          <w:rFonts w:ascii="JetBrains Mono" w:eastAsia="Times New Roman" w:hAnsi="JetBrains Mono" w:cs="JetBrains Mono"/>
          <w:b w:val="0"/>
          <w:color w:val="1750EB"/>
          <w:sz w:val="20"/>
          <w:szCs w:val="20"/>
          <w:lang w:val="en-IN" w:eastAsia="en-IN" w:bidi="pa-IN"/>
        </w:rPr>
        <w:t>1600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900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pygame.display.update()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basic_controls</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global </w:t>
      </w:r>
      <w:r w:rsidRPr="00500039">
        <w:rPr>
          <w:rFonts w:ascii="JetBrains Mono" w:eastAsia="Times New Roman" w:hAnsi="JetBrains Mono" w:cs="JetBrains Mono"/>
          <w:b w:val="0"/>
          <w:color w:val="080808"/>
          <w:sz w:val="20"/>
          <w:szCs w:val="20"/>
          <w:lang w:val="en-IN" w:eastAsia="en-IN" w:bidi="pa-IN"/>
        </w:rPr>
        <w:t>lastEnemy</w:t>
      </w:r>
      <w:r w:rsidRPr="00500039">
        <w:rPr>
          <w:rFonts w:ascii="JetBrains Mono" w:eastAsia="Times New Roman" w:hAnsi="JetBrains Mono" w:cs="JetBrains Mono"/>
          <w:b w:val="0"/>
          <w:color w:val="080808"/>
          <w:sz w:val="20"/>
          <w:szCs w:val="20"/>
          <w:lang w:val="en-IN" w:eastAsia="en-IN" w:bidi="pa-IN"/>
        </w:rPr>
        <w:br/>
        <w:t xml:space="preserve">    box.movement()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box.currHealth &lt;=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box.alive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for </w:t>
      </w:r>
      <w:r w:rsidRPr="00500039">
        <w:rPr>
          <w:rFonts w:ascii="JetBrains Mono" w:eastAsia="Times New Roman" w:hAnsi="JetBrains Mono" w:cs="JetBrains Mono"/>
          <w:b w:val="0"/>
          <w:color w:val="080808"/>
          <w:sz w:val="20"/>
          <w:szCs w:val="20"/>
          <w:lang w:val="en-IN" w:eastAsia="en-IN" w:bidi="pa-IN"/>
        </w:rPr>
        <w:t xml:space="preserve">bullet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bullets: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bullet.x_pos &lt; window_width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 xml:space="preserve">bullet.x_pos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bullet.x_pos += bullet.vel</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i/>
          <w:iCs/>
          <w:color w:val="8C8C8C"/>
          <w:sz w:val="20"/>
          <w:szCs w:val="20"/>
          <w:lang w:val="en-IN" w:eastAsia="en-IN" w:bidi="pa-IN"/>
        </w:rPr>
        <w:t># bullet is off screen kill it</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bullets.pop(bullets.index(bullet))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(keys[pygame.K_DOWN]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 xml:space="preserve">keys[pygame.K_SPACE] </w:t>
      </w:r>
      <w:r w:rsidRPr="00500039">
        <w:rPr>
          <w:rFonts w:ascii="JetBrains Mono" w:eastAsia="Times New Roman" w:hAnsi="JetBrains Mono" w:cs="JetBrains Mono"/>
          <w:b w:val="0"/>
          <w:color w:val="0033B3"/>
          <w:sz w:val="20"/>
          <w:szCs w:val="20"/>
          <w:lang w:val="en-IN" w:eastAsia="en-IN" w:bidi="pa-IN"/>
        </w:rPr>
        <w:t xml:space="preserve">or </w:t>
      </w:r>
      <w:r w:rsidRPr="00500039">
        <w:rPr>
          <w:rFonts w:ascii="JetBrains Mono" w:eastAsia="Times New Roman" w:hAnsi="JetBrains Mono" w:cs="JetBrains Mono"/>
          <w:b w:val="0"/>
          <w:color w:val="080808"/>
          <w:sz w:val="20"/>
          <w:szCs w:val="20"/>
          <w:lang w:val="en-IN" w:eastAsia="en-IN" w:bidi="pa-IN"/>
        </w:rPr>
        <w:t xml:space="preserve">keys[pygame.K_s]) </w:t>
      </w:r>
      <w:r w:rsidRPr="00500039">
        <w:rPr>
          <w:rFonts w:ascii="JetBrains Mono" w:eastAsia="Times New Roman" w:hAnsi="JetBrains Mono" w:cs="JetBrains Mono"/>
          <w:b w:val="0"/>
          <w:color w:val="0033B3"/>
          <w:sz w:val="20"/>
          <w:szCs w:val="20"/>
          <w:lang w:val="en-IN" w:eastAsia="en-IN" w:bidi="pa-IN"/>
        </w:rPr>
        <w:t xml:space="preserve">and not </w:t>
      </w:r>
      <w:r w:rsidRPr="00500039">
        <w:rPr>
          <w:rFonts w:ascii="JetBrains Mono" w:eastAsia="Times New Roman" w:hAnsi="JetBrains Mono" w:cs="JetBrains Mono"/>
          <w:b w:val="0"/>
          <w:color w:val="080808"/>
          <w:sz w:val="20"/>
          <w:szCs w:val="20"/>
          <w:lang w:val="en-IN" w:eastAsia="en-IN" w:bidi="pa-IN"/>
        </w:rPr>
        <w:t xml:space="preserve">box.reloading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sounds.gunShoot.play()</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box.direction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bullets.append(</w:t>
      </w:r>
      <w:r w:rsidRPr="00500039">
        <w:rPr>
          <w:rFonts w:ascii="JetBrains Mono" w:eastAsia="Times New Roman" w:hAnsi="JetBrains Mono" w:cs="JetBrains Mono"/>
          <w:b w:val="0"/>
          <w:color w:val="080808"/>
          <w:sz w:val="20"/>
          <w:szCs w:val="20"/>
          <w:lang w:val="en-IN" w:eastAsia="en-IN" w:bidi="pa-IN"/>
        </w:rPr>
        <w:br/>
        <w:t xml:space="preserve">                projectile(round(box.x_pos + box.width), round(box.y_pos + (box.height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box.direction))</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bullets.append(projectile(round(box.x_pos), round(box.y_pos + (box.height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box.direction))</w:t>
      </w:r>
      <w:r w:rsidRPr="00500039">
        <w:rPr>
          <w:rFonts w:ascii="JetBrains Mono" w:eastAsia="Times New Roman" w:hAnsi="JetBrains Mono" w:cs="JetBrains Mono"/>
          <w:b w:val="0"/>
          <w:color w:val="080808"/>
          <w:sz w:val="20"/>
          <w:szCs w:val="20"/>
          <w:lang w:val="en-IN" w:eastAsia="en-IN" w:bidi="pa-IN"/>
        </w:rPr>
        <w:br/>
        <w:t xml:space="preserve">        box.curr_ammo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 xml:space="preserve">box.curr_ammo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box.lastReloadTime = time.perf_counter()</w:t>
      </w:r>
      <w:r w:rsidRPr="00500039">
        <w:rPr>
          <w:rFonts w:ascii="JetBrains Mono" w:eastAsia="Times New Roman" w:hAnsi="JetBrains Mono" w:cs="JetBrains Mono"/>
          <w:b w:val="0"/>
          <w:color w:val="080808"/>
          <w:sz w:val="20"/>
          <w:szCs w:val="20"/>
          <w:lang w:val="en-IN" w:eastAsia="en-IN" w:bidi="pa-IN"/>
        </w:rPr>
        <w:br/>
        <w:t xml:space="preserve">        box.reloading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box.curr_ammo = box.max_ammo</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box.reloading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 xml:space="preserve">time.perf_counter() - box.lastReloadTime &gt;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box.reloading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sounds.reloaded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if </w:t>
      </w:r>
      <w:r w:rsidRPr="00500039">
        <w:rPr>
          <w:rFonts w:ascii="JetBrains Mono" w:eastAsia="Times New Roman" w:hAnsi="JetBrains Mono" w:cs="JetBrains Mono"/>
          <w:b w:val="0"/>
          <w:color w:val="080808"/>
          <w:sz w:val="20"/>
          <w:szCs w:val="20"/>
          <w:lang w:val="en-IN" w:eastAsia="en-IN" w:bidi="pa-IN"/>
        </w:rPr>
        <w:t xml:space="preserve">box.reloading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 xml:space="preserve">time.perf_counter() - box.lastReloadTime &gt; </w:t>
      </w:r>
      <w:r w:rsidRPr="00500039">
        <w:rPr>
          <w:rFonts w:ascii="JetBrains Mono" w:eastAsia="Times New Roman" w:hAnsi="JetBrains Mono" w:cs="JetBrains Mono"/>
          <w:b w:val="0"/>
          <w:color w:val="1750EB"/>
          <w:sz w:val="20"/>
          <w:szCs w:val="20"/>
          <w:lang w:val="en-IN" w:eastAsia="en-IN" w:bidi="pa-IN"/>
        </w:rPr>
        <w:t>0.5</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sounds.reloaded:</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lastRenderedPageBreak/>
        <w:t xml:space="preserve">            sounds.gunReload.play()</w:t>
      </w:r>
      <w:r w:rsidRPr="00500039">
        <w:rPr>
          <w:rFonts w:ascii="JetBrains Mono" w:eastAsia="Times New Roman" w:hAnsi="JetBrains Mono" w:cs="JetBrains Mono"/>
          <w:b w:val="0"/>
          <w:color w:val="080808"/>
          <w:sz w:val="20"/>
          <w:szCs w:val="20"/>
          <w:lang w:val="en-IN" w:eastAsia="en-IN" w:bidi="pa-IN"/>
        </w:rPr>
        <w:br/>
        <w:t xml:space="preserve">            sounds.reloaded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if </w:t>
      </w:r>
      <w:r w:rsidRPr="00500039">
        <w:rPr>
          <w:rFonts w:ascii="JetBrains Mono" w:eastAsia="Times New Roman" w:hAnsi="JetBrains Mono" w:cs="JetBrains Mono"/>
          <w:b w:val="0"/>
          <w:color w:val="080808"/>
          <w:sz w:val="20"/>
          <w:szCs w:val="20"/>
          <w:lang w:val="en-IN" w:eastAsia="en-IN" w:bidi="pa-IN"/>
        </w:rPr>
        <w:t>box.immune: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box.hurtTime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box.color =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box.visible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box.visible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box.color =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box.visible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for </w:t>
      </w:r>
      <w:r w:rsidRPr="00500039">
        <w:rPr>
          <w:rFonts w:ascii="JetBrains Mono" w:eastAsia="Times New Roman" w:hAnsi="JetBrains Mono" w:cs="JetBrains Mono"/>
          <w:b w:val="0"/>
          <w:color w:val="080808"/>
          <w:sz w:val="20"/>
          <w:szCs w:val="20"/>
          <w:lang w:val="en-IN" w:eastAsia="en-IN" w:bidi="pa-IN"/>
        </w:rPr>
        <w:t xml:space="preserve">beatBox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beatBox.immune: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beatBox.hurtTime % </w:t>
      </w:r>
      <w:r w:rsidRPr="00500039">
        <w:rPr>
          <w:rFonts w:ascii="JetBrains Mono" w:eastAsia="Times New Roman" w:hAnsi="JetBrains Mono" w:cs="JetBrains Mono"/>
          <w:b w:val="0"/>
          <w:color w:val="1750EB"/>
          <w:sz w:val="20"/>
          <w:szCs w:val="20"/>
          <w:lang w:val="en-IN" w:eastAsia="en-IN" w:bidi="pa-IN"/>
        </w:rPr>
        <w:t xml:space="preserve">2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beatBox.color = </w:t>
      </w:r>
      <w:r w:rsidRPr="00500039">
        <w:rPr>
          <w:rFonts w:ascii="JetBrains Mono" w:eastAsia="Times New Roman" w:hAnsi="JetBrains Mono" w:cs="JetBrains Mono"/>
          <w:b w:val="0"/>
          <w:color w:val="1750EB"/>
          <w:sz w:val="20"/>
          <w:szCs w:val="20"/>
          <w:lang w:val="en-IN" w:eastAsia="en-IN" w:bidi="pa-IN"/>
        </w:rPr>
        <w:t>255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beatBox.visible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beatBox.color = </w:t>
      </w:r>
      <w:r w:rsidRPr="00500039">
        <w:rPr>
          <w:rFonts w:ascii="JetBrains Mono" w:eastAsia="Times New Roman" w:hAnsi="JetBrains Mono" w:cs="JetBrains Mono"/>
          <w:b w:val="0"/>
          <w:color w:val="1750EB"/>
          <w:sz w:val="20"/>
          <w:szCs w:val="20"/>
          <w:lang w:val="en-IN" w:eastAsia="en-IN" w:bidi="pa-IN"/>
        </w:rPr>
        <w:t>84</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197</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113</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beatBox.visible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if </w:t>
      </w:r>
      <w:r w:rsidRPr="00500039">
        <w:rPr>
          <w:rFonts w:ascii="JetBrains Mono" w:eastAsia="Times New Roman" w:hAnsi="JetBrains Mono" w:cs="JetBrains Mono"/>
          <w:b w:val="0"/>
          <w:color w:val="080808"/>
          <w:sz w:val="20"/>
          <w:szCs w:val="20"/>
          <w:lang w:val="en-IN" w:eastAsia="en-IN" w:bidi="pa-IN"/>
        </w:rPr>
        <w:t xml:space="preserve">beatBox.currHealth &lt;=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sounds.enemyDeath.play()</w:t>
      </w:r>
      <w:r w:rsidRPr="00500039">
        <w:rPr>
          <w:rFonts w:ascii="JetBrains Mono" w:eastAsia="Times New Roman" w:hAnsi="JetBrains Mono" w:cs="JetBrains Mono"/>
          <w:b w:val="0"/>
          <w:color w:val="080808"/>
          <w:sz w:val="20"/>
          <w:szCs w:val="20"/>
          <w:lang w:val="en-IN" w:eastAsia="en-IN" w:bidi="pa-IN"/>
        </w:rPr>
        <w:br/>
        <w:t xml:space="preserve">            box.score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enemies.pop(enemies.index(beatBox))</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len(enemies) &lt; box.score // </w:t>
      </w:r>
      <w:r w:rsidRPr="00500039">
        <w:rPr>
          <w:rFonts w:ascii="JetBrains Mono" w:eastAsia="Times New Roman" w:hAnsi="JetBrains Mono" w:cs="JetBrains Mono"/>
          <w:b w:val="0"/>
          <w:color w:val="1750EB"/>
          <w:sz w:val="20"/>
          <w:szCs w:val="20"/>
          <w:lang w:val="en-IN" w:eastAsia="en-IN" w:bidi="pa-IN"/>
        </w:rPr>
        <w:t xml:space="preserve">5 </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spawnEnemy()</w:t>
      </w:r>
      <w:r w:rsidRPr="00500039">
        <w:rPr>
          <w:rFonts w:ascii="JetBrains Mono" w:eastAsia="Times New Roman" w:hAnsi="JetBrains Mono" w:cs="JetBrains Mono"/>
          <w:b w:val="0"/>
          <w:color w:val="080808"/>
          <w:sz w:val="20"/>
          <w:szCs w:val="20"/>
          <w:lang w:val="en-IN" w:eastAsia="en-IN" w:bidi="pa-IN"/>
        </w:rPr>
        <w:br/>
        <w:t xml:space="preserve">            lastEnemy = time.perf_counter()</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elif </w:t>
      </w:r>
      <w:r w:rsidRPr="00500039">
        <w:rPr>
          <w:rFonts w:ascii="JetBrains Mono" w:eastAsia="Times New Roman" w:hAnsi="JetBrains Mono" w:cs="JetBrains Mono"/>
          <w:b w:val="0"/>
          <w:color w:val="080808"/>
          <w:sz w:val="20"/>
          <w:szCs w:val="20"/>
          <w:lang w:val="en-IN" w:eastAsia="en-IN" w:bidi="pa-IN"/>
        </w:rPr>
        <w:t xml:space="preserve">len(enemies) &lt;= box.score *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time.perf_counter() - lastEnemy &gt; random.randint(</w:t>
      </w:r>
      <w:r w:rsidRPr="00500039">
        <w:rPr>
          <w:rFonts w:ascii="JetBrains Mono" w:eastAsia="Times New Roman" w:hAnsi="JetBrains Mono" w:cs="JetBrains Mono"/>
          <w:b w:val="0"/>
          <w:color w:val="1750EB"/>
          <w:sz w:val="20"/>
          <w:szCs w:val="20"/>
          <w:lang w:val="en-IN" w:eastAsia="en-IN" w:bidi="pa-IN"/>
        </w:rPr>
        <w:t>30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60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spawnEnemy()</w:t>
      </w:r>
      <w:r w:rsidRPr="00500039">
        <w:rPr>
          <w:rFonts w:ascii="JetBrains Mono" w:eastAsia="Times New Roman" w:hAnsi="JetBrains Mono" w:cs="JetBrains Mono"/>
          <w:b w:val="0"/>
          <w:color w:val="080808"/>
          <w:sz w:val="20"/>
          <w:szCs w:val="20"/>
          <w:lang w:val="en-IN" w:eastAsia="en-IN" w:bidi="pa-IN"/>
        </w:rPr>
        <w:br/>
        <w:t xml:space="preserve">                lastEnemy = time.perf_counter()</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check_contact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beatBox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beatBox.immune: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bullet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bullets: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bullet.x_pos &lt; beatBox.x_pos + beatBox.width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bullet.x_pos + bullet.radius &gt; beatBox.x_pos: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bullet.y_pos &lt; beatBox.y_pos + beatBox.height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bullet.y_pos + bullet.radius &gt; beatBox.y_pos:</w:t>
      </w:r>
      <w:r w:rsidRPr="00500039">
        <w:rPr>
          <w:rFonts w:ascii="JetBrains Mono" w:eastAsia="Times New Roman" w:hAnsi="JetBrains Mono" w:cs="JetBrains Mono"/>
          <w:b w:val="0"/>
          <w:color w:val="080808"/>
          <w:sz w:val="20"/>
          <w:szCs w:val="20"/>
          <w:lang w:val="en-IN" w:eastAsia="en-IN" w:bidi="pa-IN"/>
        </w:rPr>
        <w:br/>
        <w:t xml:space="preserve">                        beatBox.bullet_hit()</w:t>
      </w:r>
      <w:r w:rsidRPr="00500039">
        <w:rPr>
          <w:rFonts w:ascii="JetBrains Mono" w:eastAsia="Times New Roman" w:hAnsi="JetBrains Mono" w:cs="JetBrains Mono"/>
          <w:b w:val="0"/>
          <w:color w:val="080808"/>
          <w:sz w:val="20"/>
          <w:szCs w:val="20"/>
          <w:lang w:val="en-IN" w:eastAsia="en-IN" w:bidi="pa-IN"/>
        </w:rPr>
        <w:br/>
        <w:t xml:space="preserve">                        bullets.pop(bullets.index(bullet))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lastRenderedPageBreak/>
        <w:t xml:space="preserve">        </w:t>
      </w:r>
      <w:r w:rsidRPr="00500039">
        <w:rPr>
          <w:rFonts w:ascii="JetBrains Mono" w:eastAsia="Times New Roman" w:hAnsi="JetBrains Mono" w:cs="JetBrains Mono"/>
          <w:b w:val="0"/>
          <w:color w:val="0033B3"/>
          <w:sz w:val="20"/>
          <w:szCs w:val="20"/>
          <w:lang w:val="en-IN" w:eastAsia="en-IN" w:bidi="pa-IN"/>
        </w:rPr>
        <w:t xml:space="preserve">if not </w:t>
      </w:r>
      <w:r w:rsidRPr="00500039">
        <w:rPr>
          <w:rFonts w:ascii="JetBrains Mono" w:eastAsia="Times New Roman" w:hAnsi="JetBrains Mono" w:cs="JetBrains Mono"/>
          <w:b w:val="0"/>
          <w:color w:val="080808"/>
          <w:sz w:val="20"/>
          <w:szCs w:val="20"/>
          <w:lang w:val="en-IN" w:eastAsia="en-IN" w:bidi="pa-IN"/>
        </w:rPr>
        <w:t xml:space="preserve">box.immune </w:t>
      </w:r>
      <w:r w:rsidRPr="00500039">
        <w:rPr>
          <w:rFonts w:ascii="JetBrains Mono" w:eastAsia="Times New Roman" w:hAnsi="JetBrains Mono" w:cs="JetBrains Mono"/>
          <w:b w:val="0"/>
          <w:color w:val="0033B3"/>
          <w:sz w:val="20"/>
          <w:szCs w:val="20"/>
          <w:lang w:val="en-IN" w:eastAsia="en-IN" w:bidi="pa-IN"/>
        </w:rPr>
        <w:t xml:space="preserve">and not </w:t>
      </w:r>
      <w:r w:rsidRPr="00500039">
        <w:rPr>
          <w:rFonts w:ascii="JetBrains Mono" w:eastAsia="Times New Roman" w:hAnsi="JetBrains Mono" w:cs="JetBrains Mono"/>
          <w:b w:val="0"/>
          <w:color w:val="080808"/>
          <w:sz w:val="20"/>
          <w:szCs w:val="20"/>
          <w:lang w:val="en-IN" w:eastAsia="en-IN" w:bidi="pa-IN"/>
        </w:rPr>
        <w:t xml:space="preserve">beatBox.immune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box.alive:</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box.x_pos &lt; beatBox.x_pos + beatBox.width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box.x_pos + box.width &gt; beatBox.x_pos: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box.y_pos &lt; beatBox.y_pos + beatBox.height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box.y_pos + box.height &gt; beatBox.y_pos:</w:t>
      </w:r>
      <w:r w:rsidRPr="00500039">
        <w:rPr>
          <w:rFonts w:ascii="JetBrains Mono" w:eastAsia="Times New Roman" w:hAnsi="JetBrains Mono" w:cs="JetBrains Mono"/>
          <w:b w:val="0"/>
          <w:color w:val="080808"/>
          <w:sz w:val="20"/>
          <w:szCs w:val="20"/>
          <w:lang w:val="en-IN" w:eastAsia="en-IN" w:bidi="pa-IN"/>
        </w:rPr>
        <w:br/>
        <w:t xml:space="preserve">                    box.enemy_touch()</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clocks</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box.hurtTime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box.hurtTime &gt;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box.hurtTime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box.immune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box.immune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box.hurtTime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beatBox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beatBox.hurtTime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beatBox.hurtTime &gt;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beatBox.hurtTime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beatBox.immune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beatBox.immune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beatBox.hurtTime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beatBox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beatBox.hurtTime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beatBox.aggressiveTime &gt;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beatBox.aggressiveTime &gt; </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beatBox.aggressiveTime = </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beatBox.aggressive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beatBox.aggressive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 xml:space="preserve">beatBox.aggressiveTime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def </w:t>
      </w:r>
      <w:r w:rsidRPr="00500039">
        <w:rPr>
          <w:rFonts w:ascii="JetBrains Mono" w:eastAsia="Times New Roman" w:hAnsi="JetBrains Mono" w:cs="JetBrains Mono"/>
          <w:b w:val="0"/>
          <w:color w:val="000000"/>
          <w:sz w:val="20"/>
          <w:szCs w:val="20"/>
          <w:lang w:val="en-IN" w:eastAsia="en-IN" w:bidi="pa-IN"/>
        </w:rPr>
        <w:t>spawnEnemy</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goodCoordinates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h = random.randint(</w:t>
      </w:r>
      <w:r w:rsidRPr="00500039">
        <w:rPr>
          <w:rFonts w:ascii="JetBrains Mono" w:eastAsia="Times New Roman" w:hAnsi="JetBrains Mono" w:cs="JetBrains Mono"/>
          <w:b w:val="0"/>
          <w:color w:val="1750EB"/>
          <w:sz w:val="20"/>
          <w:szCs w:val="20"/>
          <w:lang w:val="en-IN" w:eastAsia="en-IN" w:bidi="pa-IN"/>
        </w:rPr>
        <w:t>40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60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 = random.randint(</w:t>
      </w:r>
      <w:r w:rsidRPr="00500039">
        <w:rPr>
          <w:rFonts w:ascii="JetBrains Mono" w:eastAsia="Times New Roman" w:hAnsi="JetBrains Mono" w:cs="JetBrains Mono"/>
          <w:b w:val="0"/>
          <w:color w:val="1750EB"/>
          <w:sz w:val="20"/>
          <w:szCs w:val="20"/>
          <w:lang w:val="en-IN" w:eastAsia="en-IN" w:bidi="pa-IN"/>
        </w:rPr>
        <w:t>15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35</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hel = round((w / </w:t>
      </w:r>
      <w:r w:rsidRPr="00500039">
        <w:rPr>
          <w:rFonts w:ascii="JetBrains Mono" w:eastAsia="Times New Roman" w:hAnsi="JetBrains Mono" w:cs="JetBrains Mono"/>
          <w:b w:val="0"/>
          <w:color w:val="1750EB"/>
          <w:sz w:val="20"/>
          <w:szCs w:val="20"/>
          <w:lang w:val="en-IN" w:eastAsia="en-IN" w:bidi="pa-IN"/>
        </w:rPr>
        <w:t>35</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7</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temp_var = random.randint(</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 xml:space="preserve">) % </w:t>
      </w:r>
      <w:r w:rsidRPr="00500039">
        <w:rPr>
          <w:rFonts w:ascii="JetBrains Mono" w:eastAsia="Times New Roman" w:hAnsi="JetBrains Mono" w:cs="JetBrains Mono"/>
          <w:b w:val="0"/>
          <w:color w:val="1750EB"/>
          <w:sz w:val="20"/>
          <w:szCs w:val="20"/>
          <w:lang w:val="en-IN" w:eastAsia="en-IN" w:bidi="pa-IN"/>
        </w:rPr>
        <w:t>3</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temp_var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aitype =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aitype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while not </w:t>
      </w:r>
      <w:r w:rsidRPr="00500039">
        <w:rPr>
          <w:rFonts w:ascii="JetBrains Mono" w:eastAsia="Times New Roman" w:hAnsi="JetBrains Mono" w:cs="JetBrains Mono"/>
          <w:b w:val="0"/>
          <w:color w:val="080808"/>
          <w:sz w:val="20"/>
          <w:szCs w:val="20"/>
          <w:lang w:val="en-IN" w:eastAsia="en-IN" w:bidi="pa-IN"/>
        </w:rPr>
        <w:t>goodCoordinates:</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aitype ==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x = random.randint(</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xml:space="preserve">, window_width - </w:t>
      </w:r>
      <w:r w:rsidRPr="00500039">
        <w:rPr>
          <w:rFonts w:ascii="JetBrains Mono" w:eastAsia="Times New Roman" w:hAnsi="JetBrains Mono" w:cs="JetBrains Mono"/>
          <w:b w:val="0"/>
          <w:color w:val="1750EB"/>
          <w:sz w:val="20"/>
          <w:szCs w:val="20"/>
          <w:lang w:val="en-IN" w:eastAsia="en-IN" w:bidi="pa-IN"/>
        </w:rPr>
        <w:t>200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lastRenderedPageBreak/>
        <w:t xml:space="preserve">            end = random.randint(x, window_width - </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end - x &gt; </w:t>
      </w:r>
      <w:r w:rsidRPr="00500039">
        <w:rPr>
          <w:rFonts w:ascii="JetBrains Mono" w:eastAsia="Times New Roman" w:hAnsi="JetBrains Mono" w:cs="JetBrains Mono"/>
          <w:b w:val="0"/>
          <w:color w:val="1750EB"/>
          <w:sz w:val="20"/>
          <w:szCs w:val="20"/>
          <w:lang w:val="en-IN" w:eastAsia="en-IN" w:bidi="pa-IN"/>
        </w:rPr>
        <w:t xml:space="preserve">200 </w:t>
      </w:r>
      <w:r w:rsidRPr="00500039">
        <w:rPr>
          <w:rFonts w:ascii="JetBrains Mono" w:eastAsia="Times New Roman" w:hAnsi="JetBrains Mono" w:cs="JetBrains Mono"/>
          <w:b w:val="0"/>
          <w:color w:val="0033B3"/>
          <w:sz w:val="20"/>
          <w:szCs w:val="20"/>
          <w:lang w:val="en-IN" w:eastAsia="en-IN" w:bidi="pa-IN"/>
        </w:rPr>
        <w:t xml:space="preserve">and </w:t>
      </w:r>
      <w:r w:rsidRPr="00500039">
        <w:rPr>
          <w:rFonts w:ascii="JetBrains Mono" w:eastAsia="Times New Roman" w:hAnsi="JetBrains Mono" w:cs="JetBrains Mono"/>
          <w:b w:val="0"/>
          <w:color w:val="080808"/>
          <w:sz w:val="20"/>
          <w:szCs w:val="20"/>
          <w:lang w:val="en-IN" w:eastAsia="en-IN" w:bidi="pa-IN"/>
        </w:rPr>
        <w:t xml:space="preserve">abs(box.x_pos - x) &gt;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goodCoordinates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else</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x = random.randint(</w:t>
      </w:r>
      <w:r w:rsidRPr="00500039">
        <w:rPr>
          <w:rFonts w:ascii="JetBrains Mono" w:eastAsia="Times New Roman" w:hAnsi="JetBrains Mono" w:cs="JetBrains Mono"/>
          <w:b w:val="0"/>
          <w:color w:val="1750EB"/>
          <w:sz w:val="20"/>
          <w:szCs w:val="20"/>
          <w:lang w:val="en-IN" w:eastAsia="en-IN" w:bidi="pa-IN"/>
        </w:rPr>
        <w:t>0</w:t>
      </w:r>
      <w:r w:rsidRPr="00500039">
        <w:rPr>
          <w:rFonts w:ascii="JetBrains Mono" w:eastAsia="Times New Roman" w:hAnsi="JetBrains Mono" w:cs="JetBrains Mono"/>
          <w:b w:val="0"/>
          <w:color w:val="080808"/>
          <w:sz w:val="20"/>
          <w:szCs w:val="20"/>
          <w:lang w:val="en-IN" w:eastAsia="en-IN" w:bidi="pa-IN"/>
        </w:rPr>
        <w:t>, window_width - w)</w:t>
      </w:r>
      <w:r w:rsidRPr="00500039">
        <w:rPr>
          <w:rFonts w:ascii="JetBrains Mono" w:eastAsia="Times New Roman" w:hAnsi="JetBrains Mono" w:cs="JetBrains Mono"/>
          <w:b w:val="0"/>
          <w:color w:val="080808"/>
          <w:sz w:val="20"/>
          <w:szCs w:val="20"/>
          <w:lang w:val="en-IN" w:eastAsia="en-IN" w:bidi="pa-IN"/>
        </w:rPr>
        <w:br/>
        <w:t xml:space="preserve">            end = window_width - </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1750EB"/>
          <w:sz w:val="20"/>
          <w:szCs w:val="20"/>
          <w:lang w:val="en-IN" w:eastAsia="en-IN" w:bidi="pa-IN"/>
        </w:rPr>
        <w:br/>
      </w:r>
      <w:r w:rsidRPr="00500039">
        <w:rPr>
          <w:rFonts w:ascii="JetBrains Mono" w:eastAsia="Times New Roman" w:hAnsi="JetBrains Mono" w:cs="JetBrains Mono"/>
          <w:b w:val="0"/>
          <w:color w:val="1750EB"/>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 xml:space="preserve">abs(box.x_pos - x) &gt; </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goodCoordinates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    global </w:t>
      </w:r>
      <w:r w:rsidRPr="00500039">
        <w:rPr>
          <w:rFonts w:ascii="JetBrains Mono" w:eastAsia="Times New Roman" w:hAnsi="JetBrains Mono" w:cs="JetBrains Mono"/>
          <w:b w:val="0"/>
          <w:color w:val="080808"/>
          <w:sz w:val="20"/>
          <w:szCs w:val="20"/>
          <w:lang w:val="en-IN" w:eastAsia="en-IN" w:bidi="pa-IN"/>
        </w:rPr>
        <w:t>enemies</w:t>
      </w:r>
      <w:r w:rsidRPr="00500039">
        <w:rPr>
          <w:rFonts w:ascii="JetBrains Mono" w:eastAsia="Times New Roman" w:hAnsi="JetBrains Mono" w:cs="JetBrains Mono"/>
          <w:b w:val="0"/>
          <w:color w:val="080808"/>
          <w:sz w:val="20"/>
          <w:szCs w:val="20"/>
          <w:lang w:val="en-IN" w:eastAsia="en-IN" w:bidi="pa-IN"/>
        </w:rPr>
        <w:br/>
        <w:t xml:space="preserve">    enemies.append(enemy(x, </w:t>
      </w:r>
      <w:r w:rsidRPr="00500039">
        <w:rPr>
          <w:rFonts w:ascii="JetBrains Mono" w:eastAsia="Times New Roman" w:hAnsi="JetBrains Mono" w:cs="JetBrains Mono"/>
          <w:b w:val="0"/>
          <w:color w:val="1750EB"/>
          <w:sz w:val="20"/>
          <w:szCs w:val="20"/>
          <w:lang w:val="en-IN" w:eastAsia="en-IN" w:bidi="pa-IN"/>
        </w:rPr>
        <w:t xml:space="preserve">450 </w:t>
      </w:r>
      <w:r w:rsidRPr="00500039">
        <w:rPr>
          <w:rFonts w:ascii="JetBrains Mono" w:eastAsia="Times New Roman" w:hAnsi="JetBrains Mono" w:cs="JetBrains Mono"/>
          <w:b w:val="0"/>
          <w:color w:val="080808"/>
          <w:sz w:val="20"/>
          <w:szCs w:val="20"/>
          <w:lang w:val="en-IN" w:eastAsia="en-IN" w:bidi="pa-IN"/>
        </w:rPr>
        <w:t>- h, end, w, h, hel, aitype))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box = player(</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bullets = []</w:t>
      </w:r>
      <w:r w:rsidRPr="00500039">
        <w:rPr>
          <w:rFonts w:ascii="JetBrains Mono" w:eastAsia="Times New Roman" w:hAnsi="JetBrains Mono" w:cs="JetBrains Mono"/>
          <w:b w:val="0"/>
          <w:color w:val="080808"/>
          <w:sz w:val="20"/>
          <w:szCs w:val="20"/>
          <w:lang w:val="en-IN" w:eastAsia="en-IN" w:bidi="pa-IN"/>
        </w:rPr>
        <w:br/>
        <w:t>font = pygame.font.Font(</w:t>
      </w:r>
      <w:r w:rsidRPr="00500039">
        <w:rPr>
          <w:rFonts w:ascii="JetBrains Mono" w:eastAsia="Times New Roman" w:hAnsi="JetBrains Mono" w:cs="JetBrains Mono"/>
          <w:bCs/>
          <w:color w:val="008080"/>
          <w:sz w:val="20"/>
          <w:szCs w:val="20"/>
          <w:lang w:val="en-IN" w:eastAsia="en-IN" w:bidi="pa-IN"/>
        </w:rPr>
        <w:t>"font.ttf"</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enemies = [enemy(</w:t>
      </w:r>
      <w:r w:rsidRPr="00500039">
        <w:rPr>
          <w:rFonts w:ascii="JetBrains Mono" w:eastAsia="Times New Roman" w:hAnsi="JetBrains Mono" w:cs="JetBrains Mono"/>
          <w:b w:val="0"/>
          <w:color w:val="1750EB"/>
          <w:sz w:val="20"/>
          <w:szCs w:val="20"/>
          <w:lang w:val="en-IN" w:eastAsia="en-IN" w:bidi="pa-IN"/>
        </w:rPr>
        <w:t>350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400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700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25</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50</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2</w:t>
      </w:r>
      <w:r w:rsidRPr="00500039">
        <w:rPr>
          <w:rFonts w:ascii="JetBrains Mono" w:eastAsia="Times New Roman" w:hAnsi="JetBrains Mono" w:cs="JetBrains Mono"/>
          <w:b w:val="0"/>
          <w:color w:val="080808"/>
          <w:sz w:val="20"/>
          <w:szCs w:val="20"/>
          <w:lang w:val="en-IN" w:eastAsia="en-IN" w:bidi="pa-IN"/>
        </w:rPr>
        <w:t xml:space="preserve">, </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lastEnemy = time.perf_counter()</w:t>
      </w:r>
      <w:r w:rsidRPr="00500039">
        <w:rPr>
          <w:rFonts w:ascii="JetBrains Mono" w:eastAsia="Times New Roman" w:hAnsi="JetBrains Mono" w:cs="JetBrains Mono"/>
          <w:b w:val="0"/>
          <w:color w:val="080808"/>
          <w:sz w:val="20"/>
          <w:szCs w:val="20"/>
          <w:lang w:val="en-IN" w:eastAsia="en-IN" w:bidi="pa-IN"/>
        </w:rPr>
        <w:br/>
        <w:t>pygame.mixer.music.play(-</w:t>
      </w:r>
      <w:r w:rsidRPr="00500039">
        <w:rPr>
          <w:rFonts w:ascii="JetBrains Mono" w:eastAsia="Times New Roman" w:hAnsi="JetBrains Mono" w:cs="JetBrains Mono"/>
          <w:b w:val="0"/>
          <w:color w:val="1750EB"/>
          <w:sz w:val="20"/>
          <w:szCs w:val="20"/>
          <w:lang w:val="en-IN" w:eastAsia="en-IN" w:bidi="pa-IN"/>
        </w:rPr>
        <w:t>1</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clock = pygame.time.Clock()</w:t>
      </w:r>
      <w:r w:rsidRPr="00500039">
        <w:rPr>
          <w:rFonts w:ascii="JetBrains Mono" w:eastAsia="Times New Roman" w:hAnsi="JetBrains Mono" w:cs="JetBrains Mono"/>
          <w:b w:val="0"/>
          <w:color w:val="080808"/>
          <w:sz w:val="20"/>
          <w:szCs w:val="20"/>
          <w:lang w:val="en-IN" w:eastAsia="en-IN" w:bidi="pa-IN"/>
        </w:rPr>
        <w:br/>
        <w:t>high_score  = int(open(</w:t>
      </w:r>
      <w:r w:rsidRPr="00500039">
        <w:rPr>
          <w:rFonts w:ascii="JetBrains Mono" w:eastAsia="Times New Roman" w:hAnsi="JetBrains Mono" w:cs="JetBrains Mono"/>
          <w:bCs/>
          <w:color w:val="008080"/>
          <w:sz w:val="20"/>
          <w:szCs w:val="20"/>
          <w:lang w:val="en-IN" w:eastAsia="en-IN" w:bidi="pa-IN"/>
        </w:rPr>
        <w:t>'save.dat'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Cs/>
          <w:color w:val="008080"/>
          <w:sz w:val="20"/>
          <w:szCs w:val="20"/>
          <w:lang w:val="en-IN" w:eastAsia="en-IN" w:bidi="pa-IN"/>
        </w:rPr>
        <w:t>'r'</w:t>
      </w:r>
      <w:r w:rsidRPr="00500039">
        <w:rPr>
          <w:rFonts w:ascii="JetBrains Mono" w:eastAsia="Times New Roman" w:hAnsi="JetBrains Mono" w:cs="JetBrains Mono"/>
          <w:b w:val="0"/>
          <w:color w:val="080808"/>
          <w:sz w:val="20"/>
          <w:szCs w:val="20"/>
          <w:lang w:val="en-IN" w:eastAsia="en-IN" w:bidi="pa-IN"/>
        </w:rPr>
        <w:t>).read())</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i/>
          <w:iCs/>
          <w:color w:val="8C8C8C"/>
          <w:sz w:val="20"/>
          <w:szCs w:val="20"/>
          <w:lang w:val="en-IN" w:eastAsia="en-IN" w:bidi="pa-IN"/>
        </w:rPr>
        <w:t># main program</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t xml:space="preserve">run = </w:t>
      </w:r>
      <w:r w:rsidRPr="00500039">
        <w:rPr>
          <w:rFonts w:ascii="JetBrains Mono" w:eastAsia="Times New Roman" w:hAnsi="JetBrains Mono" w:cs="JetBrains Mono"/>
          <w:b w:val="0"/>
          <w:color w:val="0033B3"/>
          <w:sz w:val="20"/>
          <w:szCs w:val="20"/>
          <w:lang w:val="en-IN" w:eastAsia="en-IN" w:bidi="pa-IN"/>
        </w:rPr>
        <w:t>True</w:t>
      </w:r>
      <w:r w:rsidRPr="00500039">
        <w:rPr>
          <w:rFonts w:ascii="JetBrains Mono" w:eastAsia="Times New Roman" w:hAnsi="JetBrains Mono" w:cs="JetBrains Mono"/>
          <w:b w:val="0"/>
          <w:color w:val="0033B3"/>
          <w:sz w:val="20"/>
          <w:szCs w:val="20"/>
          <w:lang w:val="en-IN" w:eastAsia="en-IN" w:bidi="pa-IN"/>
        </w:rPr>
        <w:br/>
        <w:t xml:space="preserve">while </w:t>
      </w:r>
      <w:r w:rsidRPr="00500039">
        <w:rPr>
          <w:rFonts w:ascii="JetBrains Mono" w:eastAsia="Times New Roman" w:hAnsi="JetBrains Mono" w:cs="JetBrains Mono"/>
          <w:b w:val="0"/>
          <w:color w:val="080808"/>
          <w:sz w:val="20"/>
          <w:szCs w:val="20"/>
          <w:lang w:val="en-IN" w:eastAsia="en-IN" w:bidi="pa-IN"/>
        </w:rPr>
        <w:t>run:</w:t>
      </w:r>
      <w:r w:rsidRPr="00500039">
        <w:rPr>
          <w:rFonts w:ascii="JetBrains Mono" w:eastAsia="Times New Roman" w:hAnsi="JetBrains Mono" w:cs="JetBrains Mono"/>
          <w:b w:val="0"/>
          <w:color w:val="080808"/>
          <w:sz w:val="20"/>
          <w:szCs w:val="20"/>
          <w:lang w:val="en-IN" w:eastAsia="en-IN" w:bidi="pa-IN"/>
        </w:rPr>
        <w:br/>
        <w:t xml:space="preserve">    pygame.time.delay(</w:t>
      </w:r>
      <w:r w:rsidRPr="00500039">
        <w:rPr>
          <w:rFonts w:ascii="JetBrains Mono" w:eastAsia="Times New Roman" w:hAnsi="JetBrains Mono" w:cs="JetBrains Mono"/>
          <w:b w:val="0"/>
          <w:color w:val="1750EB"/>
          <w:sz w:val="20"/>
          <w:szCs w:val="20"/>
          <w:lang w:val="en-IN" w:eastAsia="en-IN" w:bidi="pa-IN"/>
        </w:rPr>
        <w:t>100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keys = pygame.key.get_pressed()</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for </w:t>
      </w:r>
      <w:r w:rsidRPr="00500039">
        <w:rPr>
          <w:rFonts w:ascii="JetBrains Mono" w:eastAsia="Times New Roman" w:hAnsi="JetBrains Mono" w:cs="JetBrains Mono"/>
          <w:b w:val="0"/>
          <w:color w:val="080808"/>
          <w:sz w:val="20"/>
          <w:szCs w:val="20"/>
          <w:lang w:val="en-IN" w:eastAsia="en-IN" w:bidi="pa-IN"/>
        </w:rPr>
        <w:t xml:space="preserve">event </w:t>
      </w:r>
      <w:r w:rsidRPr="00500039">
        <w:rPr>
          <w:rFonts w:ascii="JetBrains Mono" w:eastAsia="Times New Roman" w:hAnsi="JetBrains Mono" w:cs="JetBrains Mono"/>
          <w:b w:val="0"/>
          <w:color w:val="0033B3"/>
          <w:sz w:val="20"/>
          <w:szCs w:val="20"/>
          <w:lang w:val="en-IN" w:eastAsia="en-IN" w:bidi="pa-IN"/>
        </w:rPr>
        <w:t xml:space="preserve">in </w:t>
      </w:r>
      <w:r w:rsidRPr="00500039">
        <w:rPr>
          <w:rFonts w:ascii="JetBrains Mono" w:eastAsia="Times New Roman" w:hAnsi="JetBrains Mono" w:cs="JetBrains Mono"/>
          <w:b w:val="0"/>
          <w:color w:val="080808"/>
          <w:sz w:val="20"/>
          <w:szCs w:val="20"/>
          <w:lang w:val="en-IN" w:eastAsia="en-IN" w:bidi="pa-IN"/>
        </w:rPr>
        <w:t>pygame.event.get():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i/>
          <w:iCs/>
          <w:color w:val="8C8C8C"/>
          <w:sz w:val="20"/>
          <w:szCs w:val="20"/>
          <w:lang w:val="en-IN" w:eastAsia="en-IN" w:bidi="pa-IN"/>
        </w:rPr>
        <w:t># Quit</w:t>
      </w:r>
      <w:r w:rsidRPr="00500039">
        <w:rPr>
          <w:rFonts w:ascii="JetBrains Mono" w:eastAsia="Times New Roman" w:hAnsi="JetBrains Mono" w:cs="JetBrains Mono"/>
          <w:b w:val="0"/>
          <w:i/>
          <w:iCs/>
          <w:color w:val="8C8C8C"/>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event.type == pygame.QUIT:</w:t>
      </w:r>
      <w:r w:rsidRPr="00500039">
        <w:rPr>
          <w:rFonts w:ascii="JetBrains Mono" w:eastAsia="Times New Roman" w:hAnsi="JetBrains Mono" w:cs="JetBrains Mono"/>
          <w:b w:val="0"/>
          <w:color w:val="080808"/>
          <w:sz w:val="20"/>
          <w:szCs w:val="20"/>
          <w:lang w:val="en-IN" w:eastAsia="en-IN" w:bidi="pa-IN"/>
        </w:rPr>
        <w:br/>
        <w:t xml:space="preserve">            print(</w:t>
      </w:r>
      <w:r w:rsidRPr="00500039">
        <w:rPr>
          <w:rFonts w:ascii="JetBrains Mono" w:eastAsia="Times New Roman" w:hAnsi="JetBrains Mono" w:cs="JetBrains Mono"/>
          <w:bCs/>
          <w:color w:val="008080"/>
          <w:sz w:val="20"/>
          <w:szCs w:val="20"/>
          <w:lang w:val="en-IN" w:eastAsia="en-IN" w:bidi="pa-IN"/>
        </w:rPr>
        <w:t>"See You Later"</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run = </w:t>
      </w:r>
      <w:r w:rsidRPr="00500039">
        <w:rPr>
          <w:rFonts w:ascii="JetBrains Mono" w:eastAsia="Times New Roman" w:hAnsi="JetBrains Mono" w:cs="JetBrains Mono"/>
          <w:b w:val="0"/>
          <w:color w:val="0033B3"/>
          <w:sz w:val="20"/>
          <w:szCs w:val="20"/>
          <w:lang w:val="en-IN" w:eastAsia="en-IN" w:bidi="pa-IN"/>
        </w:rPr>
        <w:t>False</w:t>
      </w:r>
      <w:r w:rsidRPr="00500039">
        <w:rPr>
          <w:rFonts w:ascii="JetBrains Mono" w:eastAsia="Times New Roman" w:hAnsi="JetBrains Mono" w:cs="JetBrains Mono"/>
          <w:b w:val="0"/>
          <w:color w:val="0033B3"/>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br/>
        <w:t xml:space="preserve">    </w:t>
      </w:r>
      <w:r w:rsidRPr="00500039">
        <w:rPr>
          <w:rFonts w:ascii="JetBrains Mono" w:eastAsia="Times New Roman" w:hAnsi="JetBrains Mono" w:cs="JetBrains Mono"/>
          <w:b w:val="0"/>
          <w:color w:val="080808"/>
          <w:sz w:val="20"/>
          <w:szCs w:val="20"/>
          <w:lang w:val="en-IN" w:eastAsia="en-IN" w:bidi="pa-IN"/>
        </w:rPr>
        <w:t>basic_controls()</w:t>
      </w:r>
      <w:r w:rsidRPr="00500039">
        <w:rPr>
          <w:rFonts w:ascii="JetBrains Mono" w:eastAsia="Times New Roman" w:hAnsi="JetBrains Mono" w:cs="JetBrains Mono"/>
          <w:b w:val="0"/>
          <w:color w:val="080808"/>
          <w:sz w:val="20"/>
          <w:szCs w:val="20"/>
          <w:lang w:val="en-IN" w:eastAsia="en-IN" w:bidi="pa-IN"/>
        </w:rPr>
        <w:br/>
        <w:t xml:space="preserve">    check_contact()</w:t>
      </w:r>
      <w:r w:rsidRPr="00500039">
        <w:rPr>
          <w:rFonts w:ascii="JetBrains Mono" w:eastAsia="Times New Roman" w:hAnsi="JetBrains Mono" w:cs="JetBrains Mono"/>
          <w:b w:val="0"/>
          <w:color w:val="080808"/>
          <w:sz w:val="20"/>
          <w:szCs w:val="20"/>
          <w:lang w:val="en-IN" w:eastAsia="en-IN" w:bidi="pa-IN"/>
        </w:rPr>
        <w:br/>
        <w:t xml:space="preserve">    clocks()</w:t>
      </w:r>
      <w:r w:rsidRPr="00500039">
        <w:rPr>
          <w:rFonts w:ascii="JetBrains Mono" w:eastAsia="Times New Roman" w:hAnsi="JetBrains Mono" w:cs="JetBrains Mono"/>
          <w:b w:val="0"/>
          <w:color w:val="080808"/>
          <w:sz w:val="20"/>
          <w:szCs w:val="20"/>
          <w:lang w:val="en-IN" w:eastAsia="en-IN" w:bidi="pa-IN"/>
        </w:rPr>
        <w:br/>
        <w:t xml:space="preserve">    redraw_game_window()</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w:t>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box.score &gt; high_score:</w:t>
      </w:r>
      <w:r w:rsidRPr="00500039">
        <w:rPr>
          <w:rFonts w:ascii="JetBrains Mono" w:eastAsia="Times New Roman" w:hAnsi="JetBrains Mono" w:cs="JetBrains Mono"/>
          <w:b w:val="0"/>
          <w:color w:val="080808"/>
          <w:sz w:val="20"/>
          <w:szCs w:val="20"/>
          <w:lang w:val="en-IN" w:eastAsia="en-IN" w:bidi="pa-IN"/>
        </w:rPr>
        <w:br/>
        <w:t xml:space="preserve">        high_score = box.score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t xml:space="preserve">    clock.tick(</w:t>
      </w:r>
      <w:r w:rsidRPr="00500039">
        <w:rPr>
          <w:rFonts w:ascii="JetBrains Mono" w:eastAsia="Times New Roman" w:hAnsi="JetBrains Mono" w:cs="JetBrains Mono"/>
          <w:b w:val="0"/>
          <w:color w:val="1750EB"/>
          <w:sz w:val="20"/>
          <w:szCs w:val="20"/>
          <w:lang w:val="en-IN" w:eastAsia="en-IN" w:bidi="pa-IN"/>
        </w:rPr>
        <w:t>120</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color w:val="0033B3"/>
          <w:sz w:val="20"/>
          <w:szCs w:val="20"/>
          <w:lang w:val="en-IN" w:eastAsia="en-IN" w:bidi="pa-IN"/>
        </w:rPr>
        <w:t xml:space="preserve">if </w:t>
      </w:r>
      <w:r w:rsidRPr="00500039">
        <w:rPr>
          <w:rFonts w:ascii="JetBrains Mono" w:eastAsia="Times New Roman" w:hAnsi="JetBrains Mono" w:cs="JetBrains Mono"/>
          <w:b w:val="0"/>
          <w:color w:val="080808"/>
          <w:sz w:val="20"/>
          <w:szCs w:val="20"/>
          <w:lang w:val="en-IN" w:eastAsia="en-IN" w:bidi="pa-IN"/>
        </w:rPr>
        <w:t>int(box.score) &gt;= int(high_score):</w:t>
      </w:r>
      <w:r w:rsidRPr="00500039">
        <w:rPr>
          <w:rFonts w:ascii="JetBrains Mono" w:eastAsia="Times New Roman" w:hAnsi="JetBrains Mono" w:cs="JetBrains Mono"/>
          <w:b w:val="0"/>
          <w:color w:val="080808"/>
          <w:sz w:val="20"/>
          <w:szCs w:val="20"/>
          <w:lang w:val="en-IN" w:eastAsia="en-IN" w:bidi="pa-IN"/>
        </w:rPr>
        <w:br/>
        <w:t xml:space="preserve">    f = open(</w:t>
      </w:r>
      <w:r w:rsidRPr="00500039">
        <w:rPr>
          <w:rFonts w:ascii="JetBrains Mono" w:eastAsia="Times New Roman" w:hAnsi="JetBrains Mono" w:cs="JetBrains Mono"/>
          <w:bCs/>
          <w:color w:val="008080"/>
          <w:sz w:val="20"/>
          <w:szCs w:val="20"/>
          <w:lang w:val="en-IN" w:eastAsia="en-IN" w:bidi="pa-IN"/>
        </w:rPr>
        <w:t>'save.dat'</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Cs/>
          <w:color w:val="008080"/>
          <w:sz w:val="20"/>
          <w:szCs w:val="20"/>
          <w:lang w:val="en-IN" w:eastAsia="en-IN" w:bidi="pa-IN"/>
        </w:rPr>
        <w:t>'w'</w:t>
      </w:r>
      <w:r w:rsidRPr="00500039">
        <w:rPr>
          <w:rFonts w:ascii="JetBrains Mono" w:eastAsia="Times New Roman" w:hAnsi="JetBrains Mono" w:cs="JetBrains Mono"/>
          <w:b w:val="0"/>
          <w:color w:val="080808"/>
          <w:sz w:val="20"/>
          <w:szCs w:val="20"/>
          <w:lang w:val="en-IN" w:eastAsia="en-IN" w:bidi="pa-IN"/>
        </w:rPr>
        <w:t>)</w:t>
      </w:r>
      <w:r w:rsidRPr="00500039">
        <w:rPr>
          <w:rFonts w:ascii="JetBrains Mono" w:eastAsia="Times New Roman" w:hAnsi="JetBrains Mono" w:cs="JetBrains Mono"/>
          <w:b w:val="0"/>
          <w:color w:val="080808"/>
          <w:sz w:val="20"/>
          <w:szCs w:val="20"/>
          <w:lang w:val="en-IN" w:eastAsia="en-IN" w:bidi="pa-IN"/>
        </w:rPr>
        <w:br/>
        <w:t xml:space="preserve">    f.write(str(box.score))</w:t>
      </w:r>
      <w:r w:rsidRPr="00500039">
        <w:rPr>
          <w:rFonts w:ascii="JetBrains Mono" w:eastAsia="Times New Roman" w:hAnsi="JetBrains Mono" w:cs="JetBrains Mono"/>
          <w:b w:val="0"/>
          <w:color w:val="080808"/>
          <w:sz w:val="20"/>
          <w:szCs w:val="20"/>
          <w:lang w:val="en-IN" w:eastAsia="en-IN" w:bidi="pa-IN"/>
        </w:rPr>
        <w:br/>
      </w:r>
      <w:r w:rsidRPr="00500039">
        <w:rPr>
          <w:rFonts w:ascii="JetBrains Mono" w:eastAsia="Times New Roman" w:hAnsi="JetBrains Mono" w:cs="JetBrains Mono"/>
          <w:b w:val="0"/>
          <w:i/>
          <w:iCs/>
          <w:color w:val="8C8C8C"/>
          <w:sz w:val="20"/>
          <w:szCs w:val="20"/>
          <w:lang w:val="en-IN" w:eastAsia="en-IN" w:bidi="pa-IN"/>
        </w:rPr>
        <w:t># end</w:t>
      </w:r>
      <w:r w:rsidRPr="00500039">
        <w:rPr>
          <w:rFonts w:ascii="JetBrains Mono" w:eastAsia="Times New Roman" w:hAnsi="JetBrains Mono" w:cs="JetBrains Mono"/>
          <w:b w:val="0"/>
          <w:i/>
          <w:iCs/>
          <w:color w:val="8C8C8C"/>
          <w:sz w:val="20"/>
          <w:szCs w:val="20"/>
          <w:lang w:val="en-IN" w:eastAsia="en-IN" w:bidi="pa-IN"/>
        </w:rPr>
        <w:br/>
      </w:r>
      <w:r w:rsidRPr="00500039">
        <w:rPr>
          <w:rFonts w:ascii="JetBrains Mono" w:eastAsia="Times New Roman" w:hAnsi="JetBrains Mono" w:cs="JetBrains Mono"/>
          <w:b w:val="0"/>
          <w:color w:val="080808"/>
          <w:sz w:val="20"/>
          <w:szCs w:val="20"/>
          <w:lang w:val="en-IN" w:eastAsia="en-IN" w:bidi="pa-IN"/>
        </w:rPr>
        <w:t>pygame.quit()</w:t>
      </w:r>
    </w:p>
    <w:p w14:paraId="76174BBB" w14:textId="3AA67974" w:rsidR="00500039" w:rsidRDefault="00500039" w:rsidP="00500039">
      <w:pPr>
        <w:pStyle w:val="Heading1"/>
      </w:pPr>
      <w:r w:rsidRPr="00222A46">
        <w:rPr>
          <w:rFonts w:ascii="Power Clear" w:hAnsi="Power Clear"/>
          <w:noProof/>
        </w:rPr>
        <w:lastRenderedPageBreak/>
        <w:drawing>
          <wp:anchor distT="0" distB="0" distL="114300" distR="114300" simplePos="0" relativeHeight="251663360" behindDoc="0" locked="0" layoutInCell="1" allowOverlap="1" wp14:anchorId="17905D2F" wp14:editId="70EE55DF">
            <wp:simplePos x="0" y="0"/>
            <wp:positionH relativeFrom="margin">
              <wp:align>center</wp:align>
            </wp:positionH>
            <wp:positionV relativeFrom="paragraph">
              <wp:posOffset>702733</wp:posOffset>
            </wp:positionV>
            <wp:extent cx="5732145" cy="3221355"/>
            <wp:effectExtent l="0" t="0" r="190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221355"/>
                    </a:xfrm>
                    <a:prstGeom prst="rect">
                      <a:avLst/>
                    </a:prstGeom>
                  </pic:spPr>
                </pic:pic>
              </a:graphicData>
            </a:graphic>
            <wp14:sizeRelH relativeFrom="page">
              <wp14:pctWidth>0</wp14:pctWidth>
            </wp14:sizeRelH>
            <wp14:sizeRelV relativeFrom="page">
              <wp14:pctHeight>0</wp14:pctHeight>
            </wp14:sizeRelV>
          </wp:anchor>
        </w:drawing>
      </w:r>
      <w:r>
        <w:t>Output</w:t>
      </w:r>
    </w:p>
    <w:p w14:paraId="53C7EBDA" w14:textId="77777777" w:rsidR="00500039" w:rsidRDefault="00500039" w:rsidP="00DF027C">
      <w:pPr>
        <w:rPr>
          <w:b w:val="0"/>
          <w:bCs/>
        </w:rPr>
      </w:pPr>
    </w:p>
    <w:p w14:paraId="5E516236" w14:textId="5943F51E" w:rsidR="00500039" w:rsidRDefault="00500039" w:rsidP="00DF027C">
      <w:pPr>
        <w:rPr>
          <w:b w:val="0"/>
          <w:bCs/>
        </w:rPr>
      </w:pPr>
    </w:p>
    <w:p w14:paraId="4FEDAB99" w14:textId="1F1F765D" w:rsidR="00500039" w:rsidRDefault="00500039" w:rsidP="00DF027C">
      <w:pPr>
        <w:rPr>
          <w:b w:val="0"/>
          <w:bCs/>
        </w:rPr>
      </w:pPr>
      <w:r w:rsidRPr="00222A46">
        <w:rPr>
          <w:rFonts w:ascii="Power Clear" w:hAnsi="Power Clear"/>
          <w:b w:val="0"/>
          <w:noProof/>
        </w:rPr>
        <w:drawing>
          <wp:anchor distT="0" distB="0" distL="114300" distR="114300" simplePos="0" relativeHeight="251664384" behindDoc="0" locked="0" layoutInCell="1" allowOverlap="1" wp14:anchorId="6AFB080B" wp14:editId="150C87EF">
            <wp:simplePos x="0" y="0"/>
            <wp:positionH relativeFrom="margin">
              <wp:align>center</wp:align>
            </wp:positionH>
            <wp:positionV relativeFrom="paragraph">
              <wp:posOffset>437303</wp:posOffset>
            </wp:positionV>
            <wp:extent cx="5732145" cy="3219450"/>
            <wp:effectExtent l="0" t="0" r="190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3219450"/>
                    </a:xfrm>
                    <a:prstGeom prst="rect">
                      <a:avLst/>
                    </a:prstGeom>
                  </pic:spPr>
                </pic:pic>
              </a:graphicData>
            </a:graphic>
          </wp:anchor>
        </w:drawing>
      </w:r>
    </w:p>
    <w:p w14:paraId="12D7220D" w14:textId="6199DB23" w:rsidR="00500039" w:rsidRDefault="00500039" w:rsidP="00DF027C">
      <w:pPr>
        <w:rPr>
          <w:b w:val="0"/>
          <w:bCs/>
        </w:rPr>
      </w:pPr>
    </w:p>
    <w:p w14:paraId="186D7D72" w14:textId="715D4E07" w:rsidR="00500039" w:rsidRDefault="00500039" w:rsidP="00DF027C">
      <w:pPr>
        <w:rPr>
          <w:b w:val="0"/>
          <w:bCs/>
        </w:rPr>
      </w:pPr>
    </w:p>
    <w:p w14:paraId="26F6893E" w14:textId="7C52D7A9" w:rsidR="00500039" w:rsidRDefault="00500039" w:rsidP="00DF027C">
      <w:pPr>
        <w:rPr>
          <w:b w:val="0"/>
          <w:bCs/>
        </w:rPr>
      </w:pPr>
      <w:r w:rsidRPr="00222A46">
        <w:rPr>
          <w:rFonts w:ascii="Power Clear" w:hAnsi="Power Clear"/>
          <w:b w:val="0"/>
          <w:noProof/>
        </w:rPr>
        <w:lastRenderedPageBreak/>
        <w:drawing>
          <wp:anchor distT="0" distB="0" distL="114300" distR="114300" simplePos="0" relativeHeight="251665408" behindDoc="0" locked="0" layoutInCell="1" allowOverlap="1" wp14:anchorId="52F296DB" wp14:editId="4AF0B644">
            <wp:simplePos x="0" y="0"/>
            <wp:positionH relativeFrom="margin">
              <wp:align>center</wp:align>
            </wp:positionH>
            <wp:positionV relativeFrom="paragraph">
              <wp:posOffset>291041</wp:posOffset>
            </wp:positionV>
            <wp:extent cx="5732145" cy="3225165"/>
            <wp:effectExtent l="0" t="0" r="190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3225165"/>
                    </a:xfrm>
                    <a:prstGeom prst="rect">
                      <a:avLst/>
                    </a:prstGeom>
                  </pic:spPr>
                </pic:pic>
              </a:graphicData>
            </a:graphic>
          </wp:anchor>
        </w:drawing>
      </w:r>
    </w:p>
    <w:p w14:paraId="0BE6F576" w14:textId="24166AAD" w:rsidR="00500039" w:rsidRDefault="00500039" w:rsidP="00DF027C">
      <w:pPr>
        <w:rPr>
          <w:b w:val="0"/>
          <w:bCs/>
        </w:rPr>
      </w:pPr>
    </w:p>
    <w:p w14:paraId="207C1AE6" w14:textId="11287485" w:rsidR="00500039" w:rsidRDefault="00500039" w:rsidP="00DF027C">
      <w:pPr>
        <w:rPr>
          <w:b w:val="0"/>
          <w:bCs/>
        </w:rPr>
      </w:pPr>
      <w:r w:rsidRPr="00222A46">
        <w:rPr>
          <w:rFonts w:ascii="Power Clear" w:hAnsi="Power Clear"/>
          <w:noProof/>
        </w:rPr>
        <w:drawing>
          <wp:anchor distT="0" distB="0" distL="114300" distR="114300" simplePos="0" relativeHeight="251666432" behindDoc="0" locked="0" layoutInCell="1" allowOverlap="1" wp14:anchorId="1AB87154" wp14:editId="580ACB30">
            <wp:simplePos x="0" y="0"/>
            <wp:positionH relativeFrom="margin">
              <wp:align>center</wp:align>
            </wp:positionH>
            <wp:positionV relativeFrom="paragraph">
              <wp:posOffset>276648</wp:posOffset>
            </wp:positionV>
            <wp:extent cx="5732145" cy="3191510"/>
            <wp:effectExtent l="0" t="0" r="1905" b="889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3191510"/>
                    </a:xfrm>
                    <a:prstGeom prst="rect">
                      <a:avLst/>
                    </a:prstGeom>
                  </pic:spPr>
                </pic:pic>
              </a:graphicData>
            </a:graphic>
          </wp:anchor>
        </w:drawing>
      </w:r>
    </w:p>
    <w:p w14:paraId="03D2FAF6" w14:textId="290B5098" w:rsidR="00500039" w:rsidRDefault="00500039" w:rsidP="00DF027C">
      <w:pPr>
        <w:rPr>
          <w:b w:val="0"/>
          <w:bCs/>
        </w:rPr>
      </w:pPr>
    </w:p>
    <w:p w14:paraId="1E03A9F5" w14:textId="3121C51C" w:rsidR="00500039" w:rsidRDefault="00500039" w:rsidP="00DF027C">
      <w:pPr>
        <w:rPr>
          <w:b w:val="0"/>
          <w:bCs/>
        </w:rPr>
      </w:pPr>
    </w:p>
    <w:p w14:paraId="77938063" w14:textId="70B13F29" w:rsidR="00500039" w:rsidRDefault="00500039" w:rsidP="00DF027C">
      <w:pPr>
        <w:rPr>
          <w:b w:val="0"/>
          <w:bCs/>
        </w:rPr>
      </w:pPr>
    </w:p>
    <w:p w14:paraId="29E53410" w14:textId="77777777" w:rsidR="00500039" w:rsidRDefault="00500039" w:rsidP="00DF027C">
      <w:pPr>
        <w:rPr>
          <w:b w:val="0"/>
          <w:bCs/>
        </w:rPr>
      </w:pPr>
    </w:p>
    <w:p w14:paraId="5BE669B0" w14:textId="62D86360" w:rsidR="00500039" w:rsidRDefault="00500039" w:rsidP="00500039">
      <w:pPr>
        <w:pStyle w:val="Heading1"/>
      </w:pPr>
      <w:r>
        <w:lastRenderedPageBreak/>
        <w:t>Error and its Types</w:t>
      </w:r>
    </w:p>
    <w:p w14:paraId="5FA2FECD" w14:textId="77777777" w:rsidR="00500039" w:rsidRPr="00500039" w:rsidRDefault="00500039" w:rsidP="00500039">
      <w:pPr>
        <w:pStyle w:val="Heading1"/>
        <w:rPr>
          <w:rFonts w:asciiTheme="minorHAnsi" w:hAnsiTheme="minorHAnsi" w:cstheme="minorHAnsi"/>
          <w:b w:val="0"/>
          <w:bCs/>
          <w:sz w:val="28"/>
          <w:szCs w:val="28"/>
        </w:rPr>
      </w:pPr>
      <w:r w:rsidRPr="00500039">
        <w:rPr>
          <w:rFonts w:asciiTheme="minorHAnsi" w:hAnsiTheme="minorHAnsi" w:cstheme="minorHAnsi"/>
          <w:b w:val="0"/>
          <w:bCs/>
          <w:sz w:val="28"/>
          <w:szCs w:val="28"/>
        </w:rPr>
        <w:t>An error, sometime called “A BUG” is anything in the code that prevents a program from compiling and running correctly. There are broadly three types of errors as follows:</w:t>
      </w:r>
    </w:p>
    <w:p w14:paraId="0B15DA90" w14:textId="135170B7" w:rsidR="00500039" w:rsidRPr="00500039" w:rsidRDefault="00500039" w:rsidP="00500039">
      <w:pPr>
        <w:pStyle w:val="Heading1"/>
        <w:rPr>
          <w:rFonts w:asciiTheme="minorHAnsi" w:hAnsiTheme="minorHAnsi" w:cstheme="minorHAnsi"/>
          <w:b w:val="0"/>
          <w:bCs/>
          <w:sz w:val="28"/>
          <w:szCs w:val="28"/>
        </w:rPr>
      </w:pPr>
      <w:r w:rsidRPr="00353375">
        <w:rPr>
          <w:rFonts w:asciiTheme="minorHAnsi" w:hAnsiTheme="minorHAnsi" w:cstheme="minorHAnsi"/>
          <w:b w:val="0"/>
          <w:bCs/>
          <w:sz w:val="36"/>
          <w:szCs w:val="36"/>
        </w:rPr>
        <w:t>1.</w:t>
      </w:r>
      <w:r w:rsidR="00353375" w:rsidRPr="00353375">
        <w:rPr>
          <w:rFonts w:asciiTheme="minorHAnsi" w:hAnsiTheme="minorHAnsi" w:cstheme="minorHAnsi"/>
          <w:b w:val="0"/>
          <w:bCs/>
          <w:sz w:val="36"/>
          <w:szCs w:val="36"/>
        </w:rPr>
        <w:t xml:space="preserve"> </w:t>
      </w:r>
      <w:r w:rsidRPr="00353375">
        <w:rPr>
          <w:rFonts w:asciiTheme="minorHAnsi" w:hAnsiTheme="minorHAnsi" w:cstheme="minorHAnsi"/>
          <w:b w:val="0"/>
          <w:bCs/>
          <w:sz w:val="36"/>
          <w:szCs w:val="36"/>
        </w:rPr>
        <w:t>Compile- time errors:</w:t>
      </w:r>
      <w:r w:rsidRPr="00500039">
        <w:rPr>
          <w:rFonts w:asciiTheme="minorHAnsi" w:hAnsiTheme="minorHAnsi" w:cstheme="minorHAnsi"/>
          <w:b w:val="0"/>
          <w:bCs/>
          <w:sz w:val="28"/>
          <w:szCs w:val="28"/>
        </w:rPr>
        <w:t xml:space="preserve"> Errors that occurs during compilation of a program is called compile time error. It has two types as follows:</w:t>
      </w:r>
    </w:p>
    <w:p w14:paraId="606E82DA" w14:textId="07ECE1A3" w:rsidR="00500039" w:rsidRPr="00500039" w:rsidRDefault="00500039" w:rsidP="00353375">
      <w:pPr>
        <w:pStyle w:val="Heading1"/>
        <w:ind w:left="360"/>
        <w:rPr>
          <w:rFonts w:asciiTheme="minorHAnsi" w:hAnsiTheme="minorHAnsi" w:cstheme="minorHAnsi"/>
          <w:b w:val="0"/>
          <w:bCs/>
          <w:sz w:val="28"/>
          <w:szCs w:val="28"/>
        </w:rPr>
      </w:pPr>
      <w:r w:rsidRPr="00500039">
        <w:rPr>
          <w:rFonts w:asciiTheme="minorHAnsi" w:hAnsiTheme="minorHAnsi" w:cstheme="minorHAnsi"/>
          <w:b w:val="0"/>
          <w:bCs/>
          <w:sz w:val="28"/>
          <w:szCs w:val="28"/>
        </w:rPr>
        <w:t>a.</w:t>
      </w:r>
      <w:r w:rsidR="00353375">
        <w:rPr>
          <w:rFonts w:asciiTheme="minorHAnsi" w:hAnsiTheme="minorHAnsi" w:cstheme="minorHAnsi"/>
          <w:b w:val="0"/>
          <w:bCs/>
          <w:sz w:val="28"/>
          <w:szCs w:val="28"/>
        </w:rPr>
        <w:t xml:space="preserve"> </w:t>
      </w:r>
      <w:r w:rsidRPr="00500039">
        <w:rPr>
          <w:rFonts w:asciiTheme="minorHAnsi" w:hAnsiTheme="minorHAnsi" w:cstheme="minorHAnsi"/>
          <w:b w:val="0"/>
          <w:bCs/>
          <w:sz w:val="28"/>
          <w:szCs w:val="28"/>
        </w:rPr>
        <w:t>Syntax error: It refers to formal rules governing the construction of valid statements in a language.</w:t>
      </w:r>
    </w:p>
    <w:p w14:paraId="0A9EDC69" w14:textId="771882F7" w:rsidR="00500039" w:rsidRPr="00500039" w:rsidRDefault="00500039" w:rsidP="00353375">
      <w:pPr>
        <w:pStyle w:val="Heading1"/>
        <w:ind w:left="360"/>
        <w:rPr>
          <w:rFonts w:asciiTheme="minorHAnsi" w:hAnsiTheme="minorHAnsi" w:cstheme="minorHAnsi"/>
          <w:b w:val="0"/>
          <w:bCs/>
          <w:sz w:val="28"/>
          <w:szCs w:val="28"/>
        </w:rPr>
      </w:pPr>
      <w:r w:rsidRPr="00500039">
        <w:rPr>
          <w:rFonts w:asciiTheme="minorHAnsi" w:hAnsiTheme="minorHAnsi" w:cstheme="minorHAnsi"/>
          <w:b w:val="0"/>
          <w:bCs/>
          <w:sz w:val="28"/>
          <w:szCs w:val="28"/>
        </w:rPr>
        <w:t>b.</w:t>
      </w:r>
      <w:r w:rsidR="00353375">
        <w:rPr>
          <w:rFonts w:asciiTheme="minorHAnsi" w:hAnsiTheme="minorHAnsi" w:cstheme="minorHAnsi"/>
          <w:b w:val="0"/>
          <w:bCs/>
          <w:sz w:val="28"/>
          <w:szCs w:val="28"/>
        </w:rPr>
        <w:t xml:space="preserve"> </w:t>
      </w:r>
      <w:r w:rsidRPr="00500039">
        <w:rPr>
          <w:rFonts w:asciiTheme="minorHAnsi" w:hAnsiTheme="minorHAnsi" w:cstheme="minorHAnsi"/>
          <w:b w:val="0"/>
          <w:bCs/>
          <w:sz w:val="28"/>
          <w:szCs w:val="28"/>
        </w:rPr>
        <w:t>Semantics error: It refers to the set of rules which give the meaning of a statement.</w:t>
      </w:r>
    </w:p>
    <w:p w14:paraId="0B7A5B40" w14:textId="0167872E" w:rsidR="00500039" w:rsidRPr="00500039" w:rsidRDefault="00500039" w:rsidP="00500039">
      <w:pPr>
        <w:pStyle w:val="Heading1"/>
        <w:rPr>
          <w:rFonts w:asciiTheme="minorHAnsi" w:hAnsiTheme="minorHAnsi" w:cstheme="minorHAnsi"/>
          <w:b w:val="0"/>
          <w:bCs/>
          <w:sz w:val="28"/>
          <w:szCs w:val="28"/>
        </w:rPr>
      </w:pPr>
      <w:r w:rsidRPr="00353375">
        <w:rPr>
          <w:rFonts w:asciiTheme="minorHAnsi" w:hAnsiTheme="minorHAnsi" w:cstheme="minorHAnsi"/>
          <w:b w:val="0"/>
          <w:bCs/>
          <w:sz w:val="36"/>
          <w:szCs w:val="36"/>
        </w:rPr>
        <w:t>2.</w:t>
      </w:r>
      <w:r w:rsidR="00353375" w:rsidRPr="00353375">
        <w:rPr>
          <w:rFonts w:asciiTheme="minorHAnsi" w:hAnsiTheme="minorHAnsi" w:cstheme="minorHAnsi"/>
          <w:b w:val="0"/>
          <w:bCs/>
          <w:sz w:val="36"/>
          <w:szCs w:val="36"/>
        </w:rPr>
        <w:t xml:space="preserve"> </w:t>
      </w:r>
      <w:r w:rsidRPr="00353375">
        <w:rPr>
          <w:rFonts w:asciiTheme="minorHAnsi" w:hAnsiTheme="minorHAnsi" w:cstheme="minorHAnsi"/>
          <w:b w:val="0"/>
          <w:bCs/>
          <w:sz w:val="36"/>
          <w:szCs w:val="36"/>
        </w:rPr>
        <w:t>Run time Errors:</w:t>
      </w:r>
      <w:r w:rsidRPr="00500039">
        <w:rPr>
          <w:rFonts w:asciiTheme="minorHAnsi" w:hAnsiTheme="minorHAnsi" w:cstheme="minorHAnsi"/>
          <w:b w:val="0"/>
          <w:bCs/>
          <w:sz w:val="28"/>
          <w:szCs w:val="28"/>
        </w:rPr>
        <w:t xml:space="preserve"> Errors that occur during the execution of program are run time errors. These are harder to detect errors. Some run-time error stop the execution of program which is then called program “Crashed”.</w:t>
      </w:r>
    </w:p>
    <w:p w14:paraId="226953A3" w14:textId="18F0510D" w:rsidR="00500039" w:rsidRPr="00500039" w:rsidRDefault="00500039" w:rsidP="00500039">
      <w:pPr>
        <w:pStyle w:val="Heading1"/>
        <w:rPr>
          <w:rFonts w:asciiTheme="minorHAnsi" w:hAnsiTheme="minorHAnsi" w:cstheme="minorHAnsi"/>
          <w:b w:val="0"/>
          <w:bCs/>
          <w:sz w:val="28"/>
          <w:szCs w:val="28"/>
        </w:rPr>
      </w:pPr>
      <w:r w:rsidRPr="00353375">
        <w:rPr>
          <w:rFonts w:asciiTheme="minorHAnsi" w:hAnsiTheme="minorHAnsi" w:cstheme="minorHAnsi"/>
          <w:b w:val="0"/>
          <w:bCs/>
          <w:sz w:val="36"/>
          <w:szCs w:val="36"/>
        </w:rPr>
        <w:t>3.</w:t>
      </w:r>
      <w:r w:rsidR="00353375" w:rsidRPr="00353375">
        <w:rPr>
          <w:rFonts w:asciiTheme="minorHAnsi" w:hAnsiTheme="minorHAnsi" w:cstheme="minorHAnsi"/>
          <w:b w:val="0"/>
          <w:bCs/>
          <w:sz w:val="36"/>
          <w:szCs w:val="36"/>
        </w:rPr>
        <w:t xml:space="preserve"> </w:t>
      </w:r>
      <w:r w:rsidRPr="00353375">
        <w:rPr>
          <w:rFonts w:asciiTheme="minorHAnsi" w:hAnsiTheme="minorHAnsi" w:cstheme="minorHAnsi"/>
          <w:b w:val="0"/>
          <w:bCs/>
          <w:sz w:val="36"/>
          <w:szCs w:val="36"/>
        </w:rPr>
        <w:t>Logical Errors:</w:t>
      </w:r>
      <w:r w:rsidRPr="00500039">
        <w:rPr>
          <w:rFonts w:asciiTheme="minorHAnsi" w:hAnsiTheme="minorHAnsi" w:cstheme="minorHAnsi"/>
          <w:b w:val="0"/>
          <w:bCs/>
          <w:sz w:val="28"/>
          <w:szCs w:val="28"/>
        </w:rPr>
        <w:t xml:space="preserve"> Sometimes, even if you don’t encounter any error during compiling-time and runtime, your program does not provide the correct result. This is because of the programmer’s mistaken analysis of the problem he or she is trying to solve. Such errors are called logical error.</w:t>
      </w:r>
    </w:p>
    <w:p w14:paraId="2FD4D7F1" w14:textId="12FCE17D" w:rsidR="00500039" w:rsidRDefault="00500039" w:rsidP="00DF027C">
      <w:pPr>
        <w:rPr>
          <w:b w:val="0"/>
          <w:bCs/>
        </w:rPr>
      </w:pPr>
    </w:p>
    <w:p w14:paraId="55E3CBFD" w14:textId="072171D2" w:rsidR="00500039" w:rsidRDefault="00500039" w:rsidP="00DF027C">
      <w:pPr>
        <w:rPr>
          <w:b w:val="0"/>
          <w:bCs/>
        </w:rPr>
      </w:pPr>
    </w:p>
    <w:p w14:paraId="5D9E019E" w14:textId="3EFE48E8" w:rsidR="00353375" w:rsidRDefault="00353375" w:rsidP="00DF027C">
      <w:pPr>
        <w:rPr>
          <w:b w:val="0"/>
          <w:bCs/>
        </w:rPr>
      </w:pPr>
    </w:p>
    <w:p w14:paraId="3C3FD1F6" w14:textId="77777777" w:rsidR="00353375" w:rsidRDefault="00353375">
      <w:pPr>
        <w:spacing w:after="200"/>
        <w:rPr>
          <w:b w:val="0"/>
          <w:bCs/>
        </w:rPr>
      </w:pPr>
      <w:r>
        <w:rPr>
          <w:b w:val="0"/>
          <w:bCs/>
        </w:rPr>
        <w:br w:type="page"/>
      </w:r>
    </w:p>
    <w:p w14:paraId="292F115E" w14:textId="78D1C36B" w:rsidR="00353375" w:rsidRDefault="00353375" w:rsidP="00353375">
      <w:pPr>
        <w:pStyle w:val="Heading1"/>
      </w:pPr>
      <w:r>
        <w:lastRenderedPageBreak/>
        <w:t>T</w:t>
      </w:r>
      <w:r>
        <w:t>esting</w:t>
      </w:r>
    </w:p>
    <w:p w14:paraId="0A46224D" w14:textId="2EECF3C5" w:rsidR="00353375" w:rsidRDefault="00353375" w:rsidP="00353375">
      <w:pPr>
        <w:rPr>
          <w:rFonts w:cstheme="minorHAnsi"/>
          <w:b w:val="0"/>
          <w:bCs/>
          <w:szCs w:val="28"/>
        </w:rPr>
      </w:pPr>
      <w:r w:rsidRPr="00353375">
        <w:rPr>
          <w:rFonts w:cstheme="minorHAnsi"/>
          <w:b w:val="0"/>
          <w:bCs/>
          <w:sz w:val="36"/>
          <w:szCs w:val="36"/>
        </w:rPr>
        <w:t>Alpha Testing:</w:t>
      </w:r>
      <w:r w:rsidRPr="00353375">
        <w:rPr>
          <w:rFonts w:cstheme="minorHAnsi"/>
          <w:b w:val="0"/>
          <w:bCs/>
          <w:szCs w:val="28"/>
        </w:rPr>
        <w:t xml:space="preserve"> It is the most common type of testing used in the software industry. The objective of this testing is to identify all possible issues or defects before releasing it into the market or to the user. It is conducted at the developer’s site. </w:t>
      </w:r>
    </w:p>
    <w:p w14:paraId="53509519" w14:textId="77777777" w:rsidR="00353375" w:rsidRPr="00353375" w:rsidRDefault="00353375" w:rsidP="00353375">
      <w:pPr>
        <w:rPr>
          <w:rFonts w:cstheme="minorHAnsi"/>
          <w:b w:val="0"/>
          <w:bCs/>
          <w:szCs w:val="28"/>
        </w:rPr>
      </w:pPr>
    </w:p>
    <w:p w14:paraId="3F9E8DC8" w14:textId="5574B354" w:rsidR="00353375" w:rsidRDefault="00353375" w:rsidP="00353375">
      <w:pPr>
        <w:rPr>
          <w:rFonts w:cstheme="minorHAnsi"/>
          <w:b w:val="0"/>
          <w:bCs/>
          <w:szCs w:val="28"/>
        </w:rPr>
      </w:pPr>
      <w:r w:rsidRPr="00353375">
        <w:rPr>
          <w:rFonts w:cstheme="minorHAnsi"/>
          <w:b w:val="0"/>
          <w:bCs/>
          <w:sz w:val="36"/>
          <w:szCs w:val="36"/>
        </w:rPr>
        <w:t>Beta Testing:</w:t>
      </w:r>
      <w:r w:rsidRPr="00353375">
        <w:rPr>
          <w:rFonts w:cstheme="minorHAnsi"/>
          <w:b w:val="0"/>
          <w:bCs/>
          <w:szCs w:val="28"/>
        </w:rPr>
        <w:t xml:space="preserve"> It is a formal type of software testing which is carried out by the customers. It is performed in a real environment before releasing the products into the market for the actual end-users. It is carried out to ensure that there are no major failures in the software or product and it satisfies the business requirement. Beta Testing is successful when the customer accepts the software. </w:t>
      </w:r>
    </w:p>
    <w:p w14:paraId="79106FC9" w14:textId="77777777" w:rsidR="00353375" w:rsidRPr="00353375" w:rsidRDefault="00353375" w:rsidP="00353375">
      <w:pPr>
        <w:rPr>
          <w:rFonts w:cstheme="minorHAnsi"/>
          <w:b w:val="0"/>
          <w:bCs/>
          <w:szCs w:val="28"/>
        </w:rPr>
      </w:pPr>
    </w:p>
    <w:p w14:paraId="40B21922" w14:textId="069D5CCC" w:rsidR="00353375" w:rsidRDefault="00353375" w:rsidP="00353375">
      <w:pPr>
        <w:rPr>
          <w:rFonts w:cstheme="minorHAnsi"/>
          <w:b w:val="0"/>
          <w:bCs/>
          <w:szCs w:val="28"/>
        </w:rPr>
      </w:pPr>
      <w:r w:rsidRPr="00353375">
        <w:rPr>
          <w:rFonts w:cstheme="minorHAnsi"/>
          <w:b w:val="0"/>
          <w:bCs/>
          <w:sz w:val="36"/>
          <w:szCs w:val="36"/>
        </w:rPr>
        <w:t>White Box Testing:</w:t>
      </w:r>
      <w:r w:rsidRPr="00353375">
        <w:rPr>
          <w:rFonts w:cstheme="minorHAnsi"/>
          <w:b w:val="0"/>
          <w:bCs/>
          <w:szCs w:val="28"/>
        </w:rPr>
        <w:t xml:space="preserve"> White box testing is based on the knowledge about the internal logic of an application’s code. It is also known as Glass box Testing. Internal Software and code working should be known for performing this type of testing. These tests are based on the coverage of the code statements, branches, paths, conditions etc.   </w:t>
      </w:r>
    </w:p>
    <w:p w14:paraId="5DFDAB71" w14:textId="77777777" w:rsidR="00353375" w:rsidRPr="00353375" w:rsidRDefault="00353375" w:rsidP="00353375">
      <w:pPr>
        <w:rPr>
          <w:rFonts w:cstheme="minorHAnsi"/>
          <w:b w:val="0"/>
          <w:bCs/>
          <w:szCs w:val="28"/>
        </w:rPr>
      </w:pPr>
    </w:p>
    <w:p w14:paraId="0B7B0146" w14:textId="77777777" w:rsidR="00353375" w:rsidRPr="00353375" w:rsidRDefault="00353375" w:rsidP="00353375">
      <w:pPr>
        <w:rPr>
          <w:rFonts w:cstheme="minorHAnsi"/>
          <w:b w:val="0"/>
          <w:bCs/>
          <w:szCs w:val="28"/>
        </w:rPr>
      </w:pPr>
      <w:r w:rsidRPr="00353375">
        <w:rPr>
          <w:rFonts w:cstheme="minorHAnsi"/>
          <w:b w:val="0"/>
          <w:bCs/>
          <w:sz w:val="36"/>
          <w:szCs w:val="36"/>
        </w:rPr>
        <w:t>Black Box Testing:</w:t>
      </w:r>
      <w:r w:rsidRPr="00353375">
        <w:rPr>
          <w:rFonts w:cstheme="minorHAnsi"/>
          <w:b w:val="0"/>
          <w:bCs/>
          <w:szCs w:val="28"/>
        </w:rPr>
        <w:t xml:space="preserve"> It is a software testing, method in which the internal structure or design of the item to be tested is not known to the tester. This method of testing can be applied virtually to every level of the software testing.  </w:t>
      </w:r>
    </w:p>
    <w:p w14:paraId="20A04185" w14:textId="2E6E9DFB" w:rsidR="00353375" w:rsidRDefault="00353375" w:rsidP="00DF027C">
      <w:pPr>
        <w:rPr>
          <w:b w:val="0"/>
          <w:bCs/>
        </w:rPr>
      </w:pPr>
    </w:p>
    <w:p w14:paraId="64AF6AAB" w14:textId="77777777" w:rsidR="00353375" w:rsidRDefault="00353375">
      <w:pPr>
        <w:spacing w:after="200"/>
        <w:rPr>
          <w:b w:val="0"/>
          <w:bCs/>
        </w:rPr>
      </w:pPr>
      <w:r>
        <w:rPr>
          <w:b w:val="0"/>
          <w:bCs/>
        </w:rPr>
        <w:br w:type="page"/>
      </w:r>
    </w:p>
    <w:p w14:paraId="55B22628" w14:textId="35C4F1AC" w:rsidR="00500039" w:rsidRDefault="00353375" w:rsidP="00353375">
      <w:pPr>
        <w:pStyle w:val="Heading1"/>
      </w:pPr>
      <w:r>
        <w:lastRenderedPageBreak/>
        <w:t>Maintenance</w:t>
      </w:r>
    </w:p>
    <w:p w14:paraId="344F128E" w14:textId="458F6128" w:rsidR="00353375" w:rsidRDefault="00353375" w:rsidP="00353375">
      <w:pPr>
        <w:pStyle w:val="Heading1"/>
        <w:rPr>
          <w:rFonts w:asciiTheme="minorHAnsi" w:hAnsiTheme="minorHAnsi" w:cstheme="minorHAnsi"/>
          <w:b w:val="0"/>
          <w:bCs/>
          <w:sz w:val="28"/>
          <w:szCs w:val="28"/>
        </w:rPr>
      </w:pPr>
      <w:r w:rsidRPr="00353375">
        <w:rPr>
          <w:rFonts w:asciiTheme="minorHAnsi" w:hAnsiTheme="minorHAnsi" w:cstheme="minorHAnsi"/>
          <w:b w:val="0"/>
          <w:bCs/>
          <w:sz w:val="28"/>
          <w:szCs w:val="28"/>
        </w:rPr>
        <w:t>Programming maintenance refers to the modifications in the program. After it has been completed, in order to meet changing requirement or to take care of the errors that shown up. There are four types of maintenance:</w:t>
      </w:r>
    </w:p>
    <w:p w14:paraId="288F2628" w14:textId="77777777" w:rsidR="00353375" w:rsidRDefault="00353375" w:rsidP="00353375">
      <w:pPr>
        <w:pStyle w:val="Heading1"/>
        <w:rPr>
          <w:rFonts w:asciiTheme="minorHAnsi" w:hAnsiTheme="minorHAnsi" w:cstheme="minorHAnsi"/>
          <w:b w:val="0"/>
          <w:bCs/>
          <w:sz w:val="28"/>
          <w:szCs w:val="28"/>
        </w:rPr>
      </w:pPr>
    </w:p>
    <w:p w14:paraId="2488E4C3" w14:textId="63989701" w:rsidR="00353375" w:rsidRPr="00353375" w:rsidRDefault="00353375" w:rsidP="00353375">
      <w:pPr>
        <w:rPr>
          <w:rFonts w:cstheme="minorHAnsi"/>
          <w:b w:val="0"/>
          <w:bCs/>
          <w:szCs w:val="28"/>
        </w:rPr>
      </w:pPr>
      <w:r w:rsidRPr="00353375">
        <w:rPr>
          <w:rFonts w:cstheme="minorHAnsi"/>
          <w:b w:val="0"/>
          <w:bCs/>
          <w:sz w:val="36"/>
          <w:szCs w:val="36"/>
        </w:rPr>
        <w:t xml:space="preserve">Corrective Maintenance: </w:t>
      </w:r>
      <w:r w:rsidRPr="00353375">
        <w:rPr>
          <w:rFonts w:cstheme="minorHAnsi"/>
          <w:b w:val="0"/>
          <w:bCs/>
          <w:szCs w:val="28"/>
        </w:rPr>
        <w:t>When the program after compilation shows error because of some unexpected situations, untested areas such errors are fixed up by Corrective maintenance.</w:t>
      </w:r>
    </w:p>
    <w:p w14:paraId="6FE5F619" w14:textId="77777777" w:rsidR="00353375" w:rsidRPr="00353375" w:rsidRDefault="00353375" w:rsidP="00353375">
      <w:pPr>
        <w:rPr>
          <w:rFonts w:cstheme="minorHAnsi"/>
          <w:b w:val="0"/>
          <w:bCs/>
          <w:szCs w:val="28"/>
        </w:rPr>
      </w:pPr>
    </w:p>
    <w:p w14:paraId="32BCC3EA" w14:textId="641F1D22" w:rsidR="00353375" w:rsidRPr="00353375" w:rsidRDefault="00353375" w:rsidP="00353375">
      <w:pPr>
        <w:rPr>
          <w:rFonts w:cstheme="minorHAnsi"/>
          <w:b w:val="0"/>
          <w:bCs/>
          <w:szCs w:val="28"/>
        </w:rPr>
      </w:pPr>
      <w:r w:rsidRPr="00353375">
        <w:rPr>
          <w:rFonts w:cstheme="minorHAnsi"/>
          <w:b w:val="0"/>
          <w:bCs/>
          <w:sz w:val="36"/>
          <w:szCs w:val="36"/>
        </w:rPr>
        <w:t xml:space="preserve">Adaptive Maintenance: </w:t>
      </w:r>
      <w:r w:rsidRPr="00353375">
        <w:rPr>
          <w:rFonts w:cstheme="minorHAnsi"/>
          <w:b w:val="0"/>
          <w:bCs/>
          <w:szCs w:val="28"/>
        </w:rPr>
        <w:t>Changes in the environment in which an information system operates may lead to system management. To accommodate changing needs time to time maintenance is done and is called Adaptive maintenance.</w:t>
      </w:r>
    </w:p>
    <w:p w14:paraId="18AD8B87" w14:textId="77777777" w:rsidR="00353375" w:rsidRPr="00353375" w:rsidRDefault="00353375" w:rsidP="00353375">
      <w:pPr>
        <w:rPr>
          <w:rFonts w:cstheme="minorHAnsi"/>
          <w:b w:val="0"/>
          <w:bCs/>
          <w:szCs w:val="28"/>
        </w:rPr>
      </w:pPr>
    </w:p>
    <w:p w14:paraId="0EB4AEE5" w14:textId="54CE7C47" w:rsidR="00353375" w:rsidRPr="00353375" w:rsidRDefault="00353375" w:rsidP="00353375">
      <w:pPr>
        <w:rPr>
          <w:rFonts w:cstheme="minorHAnsi"/>
          <w:b w:val="0"/>
          <w:bCs/>
          <w:szCs w:val="28"/>
        </w:rPr>
      </w:pPr>
      <w:r w:rsidRPr="00353375">
        <w:rPr>
          <w:rFonts w:cstheme="minorHAnsi"/>
          <w:b w:val="0"/>
          <w:bCs/>
          <w:sz w:val="36"/>
          <w:szCs w:val="36"/>
        </w:rPr>
        <w:t xml:space="preserve">Preventive Maintenance: </w:t>
      </w:r>
      <w:r w:rsidRPr="00353375">
        <w:rPr>
          <w:rFonts w:cstheme="minorHAnsi"/>
          <w:b w:val="0"/>
          <w:bCs/>
          <w:szCs w:val="28"/>
        </w:rPr>
        <w:t>If possible the errors could be anticipated before they actually occur; the maintenance is called Preventive maintenance.</w:t>
      </w:r>
    </w:p>
    <w:p w14:paraId="10829F84" w14:textId="77777777" w:rsidR="00353375" w:rsidRPr="00353375" w:rsidRDefault="00353375" w:rsidP="00353375">
      <w:pPr>
        <w:rPr>
          <w:rFonts w:cstheme="minorHAnsi"/>
          <w:b w:val="0"/>
          <w:bCs/>
          <w:szCs w:val="28"/>
        </w:rPr>
      </w:pPr>
    </w:p>
    <w:p w14:paraId="44A63439" w14:textId="77777777" w:rsidR="00353375" w:rsidRPr="00353375" w:rsidRDefault="00353375" w:rsidP="00353375">
      <w:pPr>
        <w:rPr>
          <w:rFonts w:cstheme="minorHAnsi"/>
          <w:b w:val="0"/>
          <w:bCs/>
          <w:szCs w:val="28"/>
        </w:rPr>
      </w:pPr>
      <w:r w:rsidRPr="00353375">
        <w:rPr>
          <w:rFonts w:cstheme="minorHAnsi"/>
          <w:b w:val="0"/>
          <w:bCs/>
          <w:sz w:val="36"/>
          <w:szCs w:val="36"/>
        </w:rPr>
        <w:t xml:space="preserve">Perfective Maintenance: </w:t>
      </w:r>
      <w:r w:rsidRPr="00353375">
        <w:rPr>
          <w:rFonts w:cstheme="minorHAnsi"/>
          <w:b w:val="0"/>
          <w:bCs/>
          <w:szCs w:val="28"/>
        </w:rPr>
        <w:t>In this rapidly changing world, information technology is the fastest growing area. If te existing system is maintained to keep tuned with the new features, new facilities, new capabilities, it is said to be Perfective maintenance.</w:t>
      </w:r>
    </w:p>
    <w:p w14:paraId="7173D490" w14:textId="2C6F5ACD" w:rsidR="00353375" w:rsidRDefault="00353375" w:rsidP="00353375">
      <w:pPr>
        <w:pStyle w:val="Heading1"/>
        <w:rPr>
          <w:rFonts w:asciiTheme="minorHAnsi" w:hAnsiTheme="minorHAnsi" w:cstheme="minorHAnsi"/>
          <w:b w:val="0"/>
          <w:bCs/>
          <w:sz w:val="28"/>
          <w:szCs w:val="28"/>
        </w:rPr>
      </w:pPr>
    </w:p>
    <w:p w14:paraId="46FB418A" w14:textId="77777777" w:rsidR="00353375" w:rsidRDefault="00353375">
      <w:pPr>
        <w:spacing w:after="200"/>
        <w:rPr>
          <w:rFonts w:eastAsiaTheme="majorEastAsia" w:cstheme="minorHAnsi"/>
          <w:b w:val="0"/>
          <w:bCs/>
          <w:color w:val="061F57" w:themeColor="text2" w:themeShade="BF"/>
          <w:kern w:val="28"/>
          <w:szCs w:val="28"/>
        </w:rPr>
      </w:pPr>
      <w:r>
        <w:rPr>
          <w:rFonts w:cstheme="minorHAnsi"/>
          <w:b w:val="0"/>
          <w:bCs/>
          <w:szCs w:val="28"/>
        </w:rPr>
        <w:br w:type="page"/>
      </w:r>
    </w:p>
    <w:p w14:paraId="2A0EF1BC" w14:textId="7C98A72E" w:rsidR="00353375" w:rsidRDefault="00353375" w:rsidP="00353375">
      <w:pPr>
        <w:pStyle w:val="Heading1"/>
      </w:pPr>
      <w:r>
        <w:lastRenderedPageBreak/>
        <w:t>Appendix</w:t>
      </w:r>
    </w:p>
    <w:p w14:paraId="07528294" w14:textId="29E2060B" w:rsidR="00353375" w:rsidRDefault="00353375" w:rsidP="00353375">
      <w:pPr>
        <w:pStyle w:val="Heading1"/>
        <w:rPr>
          <w:rFonts w:asciiTheme="minorHAnsi" w:hAnsiTheme="minorHAnsi" w:cstheme="minorHAnsi"/>
          <w:b w:val="0"/>
          <w:bCs/>
          <w:sz w:val="28"/>
          <w:szCs w:val="28"/>
        </w:rPr>
      </w:pPr>
      <w:r>
        <w:rPr>
          <w:rFonts w:asciiTheme="minorHAnsi" w:hAnsiTheme="minorHAnsi" w:cstheme="minorHAnsi"/>
          <w:b w:val="0"/>
          <w:bCs/>
          <w:sz w:val="28"/>
          <w:szCs w:val="28"/>
        </w:rPr>
        <w:t>Module: pygame – package for 2d game development</w:t>
      </w:r>
    </w:p>
    <w:tbl>
      <w:tblPr>
        <w:tblStyle w:val="GridTable4-Accent2"/>
        <w:tblW w:w="0" w:type="auto"/>
        <w:tblLook w:val="04A0" w:firstRow="1" w:lastRow="0" w:firstColumn="1" w:lastColumn="0" w:noHBand="0" w:noVBand="1"/>
      </w:tblPr>
      <w:tblGrid>
        <w:gridCol w:w="4963"/>
        <w:gridCol w:w="4963"/>
      </w:tblGrid>
      <w:tr w:rsidR="00353375" w14:paraId="6EA10709" w14:textId="77777777" w:rsidTr="00353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5A5D96B8" w14:textId="7452B218" w:rsidR="00353375" w:rsidRPr="00353375" w:rsidRDefault="00353375" w:rsidP="00353375">
            <w:pPr>
              <w:pStyle w:val="Heading1"/>
              <w:jc w:val="center"/>
              <w:outlineLvl w:val="0"/>
              <w:rPr>
                <w:rFonts w:asciiTheme="minorHAnsi" w:hAnsiTheme="minorHAnsi" w:cstheme="minorHAnsi"/>
                <w:b/>
                <w:bCs w:val="0"/>
                <w:color w:val="FFFFFF" w:themeColor="background1"/>
                <w:sz w:val="28"/>
                <w:szCs w:val="28"/>
              </w:rPr>
            </w:pPr>
            <w:r w:rsidRPr="00353375">
              <w:rPr>
                <w:rFonts w:asciiTheme="minorHAnsi" w:hAnsiTheme="minorHAnsi" w:cstheme="minorHAnsi"/>
                <w:b/>
                <w:bCs w:val="0"/>
                <w:color w:val="FFFFFF" w:themeColor="background1"/>
                <w:sz w:val="28"/>
                <w:szCs w:val="28"/>
              </w:rPr>
              <w:t>Functions</w:t>
            </w:r>
          </w:p>
        </w:tc>
        <w:tc>
          <w:tcPr>
            <w:tcW w:w="4963" w:type="dxa"/>
          </w:tcPr>
          <w:p w14:paraId="536BEE47" w14:textId="08320E4E" w:rsidR="00353375" w:rsidRPr="00353375" w:rsidRDefault="00353375" w:rsidP="00353375">
            <w:pPr>
              <w:pStyle w:val="Heading1"/>
              <w:jc w:val="center"/>
              <w:outlineLvl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color w:val="FFFFFF" w:themeColor="background1"/>
                <w:sz w:val="28"/>
                <w:szCs w:val="28"/>
              </w:rPr>
            </w:pPr>
            <w:r w:rsidRPr="00353375">
              <w:rPr>
                <w:rFonts w:asciiTheme="minorHAnsi" w:hAnsiTheme="minorHAnsi" w:cstheme="minorHAnsi"/>
                <w:b/>
                <w:bCs w:val="0"/>
                <w:color w:val="FFFFFF" w:themeColor="background1"/>
                <w:sz w:val="28"/>
                <w:szCs w:val="28"/>
              </w:rPr>
              <w:t>Working</w:t>
            </w:r>
          </w:p>
        </w:tc>
      </w:tr>
      <w:tr w:rsidR="00353375" w14:paraId="7A669226" w14:textId="77777777" w:rsidTr="00353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297DE07" w14:textId="6EBA6B0B"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init()</w:t>
            </w:r>
          </w:p>
        </w:tc>
        <w:tc>
          <w:tcPr>
            <w:tcW w:w="4963" w:type="dxa"/>
          </w:tcPr>
          <w:p w14:paraId="072D92D4" w14:textId="1DE1AB0D" w:rsidR="00353375" w:rsidRPr="00353375" w:rsidRDefault="00353375" w:rsidP="00353375">
            <w:pPr>
              <w:pStyle w:val="Heading1"/>
              <w:outlineLvl w:val="0"/>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Staets up pygame</w:t>
            </w:r>
          </w:p>
        </w:tc>
      </w:tr>
      <w:tr w:rsidR="00353375" w14:paraId="774A924F" w14:textId="77777777" w:rsidTr="00353375">
        <w:tc>
          <w:tcPr>
            <w:cnfStyle w:val="001000000000" w:firstRow="0" w:lastRow="0" w:firstColumn="1" w:lastColumn="0" w:oddVBand="0" w:evenVBand="0" w:oddHBand="0" w:evenHBand="0" w:firstRowFirstColumn="0" w:firstRowLastColumn="0" w:lastRowFirstColumn="0" w:lastRowLastColumn="0"/>
            <w:tcW w:w="4963" w:type="dxa"/>
          </w:tcPr>
          <w:p w14:paraId="4C01B26A" w14:textId="347B5DDB"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surface()</w:t>
            </w:r>
          </w:p>
        </w:tc>
        <w:tc>
          <w:tcPr>
            <w:tcW w:w="4963" w:type="dxa"/>
          </w:tcPr>
          <w:p w14:paraId="78267B06" w14:textId="6CE68021" w:rsidR="00353375" w:rsidRPr="00353375" w:rsidRDefault="00353375" w:rsidP="00353375">
            <w:pPr>
              <w:pStyle w:val="Heading1"/>
              <w:outlineLvl w:val="0"/>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Creates a blank canvas to draw objects on</w:t>
            </w:r>
          </w:p>
        </w:tc>
      </w:tr>
      <w:tr w:rsidR="00353375" w14:paraId="7C7391DA" w14:textId="77777777" w:rsidTr="00353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02DBC7BB" w14:textId="666B88D7"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blit()</w:t>
            </w:r>
          </w:p>
        </w:tc>
        <w:tc>
          <w:tcPr>
            <w:tcW w:w="4963" w:type="dxa"/>
          </w:tcPr>
          <w:p w14:paraId="4489FB1E" w14:textId="4448840B" w:rsidR="00353375" w:rsidRPr="00353375" w:rsidRDefault="00353375" w:rsidP="00353375">
            <w:pPr>
              <w:pStyle w:val="Heading1"/>
              <w:outlineLvl w:val="0"/>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Shows pixels on screen</w:t>
            </w:r>
          </w:p>
        </w:tc>
      </w:tr>
      <w:tr w:rsidR="00353375" w14:paraId="3EF0D22D" w14:textId="77777777" w:rsidTr="00353375">
        <w:tc>
          <w:tcPr>
            <w:cnfStyle w:val="001000000000" w:firstRow="0" w:lastRow="0" w:firstColumn="1" w:lastColumn="0" w:oddVBand="0" w:evenVBand="0" w:oddHBand="0" w:evenHBand="0" w:firstRowFirstColumn="0" w:firstRowLastColumn="0" w:lastRowFirstColumn="0" w:lastRowLastColumn="0"/>
            <w:tcW w:w="4963" w:type="dxa"/>
          </w:tcPr>
          <w:p w14:paraId="78AF54DF" w14:textId="38E08617"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mixer()</w:t>
            </w:r>
          </w:p>
        </w:tc>
        <w:tc>
          <w:tcPr>
            <w:tcW w:w="4963" w:type="dxa"/>
          </w:tcPr>
          <w:p w14:paraId="7957F8CD" w14:textId="3E9D2BE4" w:rsidR="00353375" w:rsidRPr="00353375" w:rsidRDefault="00AB5BA2" w:rsidP="00353375">
            <w:pPr>
              <w:pStyle w:val="Heading1"/>
              <w:outlineLvl w:val="0"/>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Used for adding sounds and music</w:t>
            </w:r>
          </w:p>
        </w:tc>
      </w:tr>
      <w:tr w:rsidR="00353375" w14:paraId="7EBC24EC" w14:textId="77777777" w:rsidTr="00353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7BBCC02" w14:textId="51531757"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event.get()</w:t>
            </w:r>
          </w:p>
        </w:tc>
        <w:tc>
          <w:tcPr>
            <w:tcW w:w="4963" w:type="dxa"/>
          </w:tcPr>
          <w:p w14:paraId="3A8E4364" w14:textId="5B6B09E0" w:rsidR="00353375" w:rsidRPr="00353375" w:rsidRDefault="00AB5BA2" w:rsidP="00353375">
            <w:pPr>
              <w:pStyle w:val="Heading1"/>
              <w:outlineLvl w:val="0"/>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To check if a key or button is pressed</w:t>
            </w:r>
          </w:p>
        </w:tc>
      </w:tr>
      <w:tr w:rsidR="00353375" w14:paraId="26CA3F23" w14:textId="77777777" w:rsidTr="00353375">
        <w:tc>
          <w:tcPr>
            <w:cnfStyle w:val="001000000000" w:firstRow="0" w:lastRow="0" w:firstColumn="1" w:lastColumn="0" w:oddVBand="0" w:evenVBand="0" w:oddHBand="0" w:evenHBand="0" w:firstRowFirstColumn="0" w:firstRowLastColumn="0" w:lastRowFirstColumn="0" w:lastRowLastColumn="0"/>
            <w:tcW w:w="4963" w:type="dxa"/>
          </w:tcPr>
          <w:p w14:paraId="12E16A86" w14:textId="7FD965ED"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transform.scale2x()</w:t>
            </w:r>
          </w:p>
        </w:tc>
        <w:tc>
          <w:tcPr>
            <w:tcW w:w="4963" w:type="dxa"/>
          </w:tcPr>
          <w:p w14:paraId="6CC042A9" w14:textId="06CC9F34" w:rsidR="00353375" w:rsidRPr="00353375" w:rsidRDefault="00AB5BA2" w:rsidP="00353375">
            <w:pPr>
              <w:pStyle w:val="Heading1"/>
              <w:outlineLvl w:val="0"/>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Scales a surface to twice its original size</w:t>
            </w:r>
          </w:p>
        </w:tc>
      </w:tr>
      <w:tr w:rsidR="00353375" w14:paraId="25DFA43D" w14:textId="77777777" w:rsidTr="00353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7E4F15D" w14:textId="2AA8CB05"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draw.circle()</w:t>
            </w:r>
          </w:p>
        </w:tc>
        <w:tc>
          <w:tcPr>
            <w:tcW w:w="4963" w:type="dxa"/>
          </w:tcPr>
          <w:p w14:paraId="650C59D8" w14:textId="2C81B6D9" w:rsidR="00353375" w:rsidRPr="00353375" w:rsidRDefault="00AB5BA2" w:rsidP="00353375">
            <w:pPr>
              <w:pStyle w:val="Heading1"/>
              <w:outlineLvl w:val="0"/>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Draws a circle on the screen</w:t>
            </w:r>
          </w:p>
        </w:tc>
      </w:tr>
      <w:tr w:rsidR="00353375" w14:paraId="57459430" w14:textId="77777777" w:rsidTr="00353375">
        <w:tc>
          <w:tcPr>
            <w:cnfStyle w:val="001000000000" w:firstRow="0" w:lastRow="0" w:firstColumn="1" w:lastColumn="0" w:oddVBand="0" w:evenVBand="0" w:oddHBand="0" w:evenHBand="0" w:firstRowFirstColumn="0" w:firstRowLastColumn="0" w:lastRowFirstColumn="0" w:lastRowLastColumn="0"/>
            <w:tcW w:w="4963" w:type="dxa"/>
          </w:tcPr>
          <w:p w14:paraId="0FAC79CD" w14:textId="4B191012"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draw.rect()</w:t>
            </w:r>
          </w:p>
        </w:tc>
        <w:tc>
          <w:tcPr>
            <w:tcW w:w="4963" w:type="dxa"/>
          </w:tcPr>
          <w:p w14:paraId="66C96571" w14:textId="28E9421A" w:rsidR="00353375" w:rsidRPr="00353375" w:rsidRDefault="00AB5BA2" w:rsidP="00353375">
            <w:pPr>
              <w:pStyle w:val="Heading1"/>
              <w:outlineLvl w:val="0"/>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Draws a rectangle on the screen</w:t>
            </w:r>
          </w:p>
        </w:tc>
      </w:tr>
      <w:tr w:rsidR="00353375" w14:paraId="7E50B439" w14:textId="77777777" w:rsidTr="00353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2352E41C" w14:textId="2E46235E"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image.load()</w:t>
            </w:r>
          </w:p>
        </w:tc>
        <w:tc>
          <w:tcPr>
            <w:tcW w:w="4963" w:type="dxa"/>
          </w:tcPr>
          <w:p w14:paraId="3E05C483" w14:textId="267D15A3" w:rsidR="00353375" w:rsidRPr="00353375" w:rsidRDefault="00AB5BA2" w:rsidP="00353375">
            <w:pPr>
              <w:pStyle w:val="Heading1"/>
              <w:outlineLvl w:val="0"/>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Loads an image which can be shows on screen later with blit()</w:t>
            </w:r>
          </w:p>
        </w:tc>
      </w:tr>
      <w:tr w:rsidR="00353375" w14:paraId="6992658A" w14:textId="77777777" w:rsidTr="00353375">
        <w:tc>
          <w:tcPr>
            <w:cnfStyle w:val="001000000000" w:firstRow="0" w:lastRow="0" w:firstColumn="1" w:lastColumn="0" w:oddVBand="0" w:evenVBand="0" w:oddHBand="0" w:evenHBand="0" w:firstRowFirstColumn="0" w:firstRowLastColumn="0" w:lastRowFirstColumn="0" w:lastRowLastColumn="0"/>
            <w:tcW w:w="4963" w:type="dxa"/>
          </w:tcPr>
          <w:p w14:paraId="791ED85A" w14:textId="339067ED" w:rsidR="00353375" w:rsidRPr="00353375" w:rsidRDefault="00353375" w:rsidP="00353375">
            <w:pPr>
              <w:pStyle w:val="Heading1"/>
              <w:outlineLvl w:val="0"/>
              <w:rPr>
                <w:rFonts w:ascii="JetBrains Mono" w:hAnsi="JetBrains Mono" w:cs="JetBrains Mono"/>
                <w:b/>
                <w:bCs w:val="0"/>
                <w:sz w:val="28"/>
                <w:szCs w:val="28"/>
              </w:rPr>
            </w:pPr>
            <w:r>
              <w:rPr>
                <w:rFonts w:ascii="JetBrains Mono" w:hAnsi="JetBrains Mono" w:cs="JetBrains Mono"/>
                <w:b/>
                <w:bCs w:val="0"/>
                <w:sz w:val="28"/>
                <w:szCs w:val="28"/>
              </w:rPr>
              <w:t>font.render()</w:t>
            </w:r>
          </w:p>
        </w:tc>
        <w:tc>
          <w:tcPr>
            <w:tcW w:w="4963" w:type="dxa"/>
          </w:tcPr>
          <w:p w14:paraId="2F5EF965" w14:textId="2AF0A670" w:rsidR="00353375" w:rsidRPr="00353375" w:rsidRDefault="00AB5BA2" w:rsidP="00353375">
            <w:pPr>
              <w:pStyle w:val="Heading1"/>
              <w:outlineLvl w:val="0"/>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b w:val="0"/>
                <w:bCs/>
                <w:sz w:val="28"/>
                <w:szCs w:val="28"/>
              </w:rPr>
            </w:pPr>
            <w:r>
              <w:rPr>
                <w:rFonts w:ascii="JetBrains Mono" w:hAnsi="JetBrains Mono" w:cs="JetBrains Mono"/>
                <w:b w:val="0"/>
                <w:bCs/>
                <w:sz w:val="28"/>
                <w:szCs w:val="28"/>
              </w:rPr>
              <w:t>To save text as image which can be later shown</w:t>
            </w:r>
          </w:p>
        </w:tc>
      </w:tr>
    </w:tbl>
    <w:p w14:paraId="5F0E8C1E" w14:textId="77777777" w:rsidR="00353375" w:rsidRPr="00353375" w:rsidRDefault="00353375" w:rsidP="00353375">
      <w:pPr>
        <w:pStyle w:val="Heading1"/>
        <w:rPr>
          <w:rFonts w:asciiTheme="minorHAnsi" w:hAnsiTheme="minorHAnsi" w:cstheme="minorHAnsi"/>
          <w:b w:val="0"/>
          <w:bCs/>
          <w:sz w:val="28"/>
          <w:szCs w:val="28"/>
        </w:rPr>
      </w:pPr>
    </w:p>
    <w:p w14:paraId="2A9B8CA5" w14:textId="13F3C1C3" w:rsidR="00AB5BA2" w:rsidRDefault="00AB5BA2" w:rsidP="00353375">
      <w:pPr>
        <w:pStyle w:val="Heading1"/>
        <w:rPr>
          <w:rFonts w:asciiTheme="minorHAnsi" w:hAnsiTheme="minorHAnsi" w:cstheme="minorHAnsi"/>
          <w:b w:val="0"/>
          <w:bCs/>
          <w:sz w:val="28"/>
          <w:szCs w:val="28"/>
        </w:rPr>
      </w:pPr>
    </w:p>
    <w:p w14:paraId="4C529BAA" w14:textId="182A96B0" w:rsidR="00AB5BA2" w:rsidRDefault="00AB5BA2" w:rsidP="00AB5BA2">
      <w:pPr>
        <w:pStyle w:val="Heading1"/>
      </w:pPr>
      <w:r>
        <w:rPr>
          <w:rFonts w:asciiTheme="minorHAnsi" w:hAnsiTheme="minorHAnsi" w:cstheme="minorHAnsi"/>
          <w:b w:val="0"/>
          <w:bCs/>
          <w:sz w:val="28"/>
          <w:szCs w:val="28"/>
        </w:rPr>
        <w:br w:type="page"/>
      </w:r>
      <w:r>
        <w:lastRenderedPageBreak/>
        <w:t>Bibliography</w:t>
      </w:r>
    </w:p>
    <w:p w14:paraId="22C036FF" w14:textId="77777777" w:rsidR="00AB5BA2" w:rsidRPr="00AB5BA2" w:rsidRDefault="00AB5BA2" w:rsidP="00AB5BA2">
      <w:pPr>
        <w:pStyle w:val="Heading1"/>
        <w:rPr>
          <w:rFonts w:asciiTheme="minorHAnsi" w:hAnsiTheme="minorHAnsi" w:cstheme="minorHAnsi"/>
          <w:b w:val="0"/>
          <w:bCs/>
          <w:sz w:val="36"/>
          <w:szCs w:val="36"/>
        </w:rPr>
      </w:pPr>
      <w:r w:rsidRPr="00AB5BA2">
        <w:rPr>
          <w:rFonts w:asciiTheme="minorHAnsi" w:hAnsiTheme="minorHAnsi" w:cstheme="minorHAnsi"/>
          <w:b w:val="0"/>
          <w:bCs/>
          <w:sz w:val="36"/>
          <w:szCs w:val="36"/>
        </w:rPr>
        <w:t>Coding Help:</w:t>
      </w:r>
    </w:p>
    <w:p w14:paraId="430A99CC" w14:textId="77777777"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Stackoverflow</w:t>
      </w:r>
    </w:p>
    <w:p w14:paraId="08BAF3B1" w14:textId="77777777"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Youtube: TheNewBoston</w:t>
      </w:r>
    </w:p>
    <w:p w14:paraId="072372D8" w14:textId="77777777"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www.pygame.org</w:t>
      </w:r>
    </w:p>
    <w:p w14:paraId="75F97C04" w14:textId="77777777"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Informatics Practices by Sumita Arora</w:t>
      </w:r>
    </w:p>
    <w:p w14:paraId="7F17A474" w14:textId="77777777"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Computer Science Teacher</w:t>
      </w:r>
    </w:p>
    <w:p w14:paraId="490CF1D9" w14:textId="77777777" w:rsidR="00AB5BA2" w:rsidRPr="00AB5BA2" w:rsidRDefault="00AB5BA2" w:rsidP="00AB5BA2">
      <w:pPr>
        <w:pStyle w:val="Heading1"/>
        <w:rPr>
          <w:rFonts w:asciiTheme="minorHAnsi" w:hAnsiTheme="minorHAnsi" w:cstheme="minorHAnsi"/>
          <w:b w:val="0"/>
          <w:bCs/>
          <w:sz w:val="28"/>
          <w:szCs w:val="28"/>
        </w:rPr>
      </w:pPr>
    </w:p>
    <w:p w14:paraId="10A6E77A" w14:textId="77777777" w:rsidR="00AB5BA2" w:rsidRPr="00AB5BA2" w:rsidRDefault="00AB5BA2" w:rsidP="00AB5BA2">
      <w:pPr>
        <w:pStyle w:val="Heading1"/>
        <w:rPr>
          <w:rFonts w:asciiTheme="minorHAnsi" w:hAnsiTheme="minorHAnsi" w:cstheme="minorHAnsi"/>
          <w:b w:val="0"/>
          <w:bCs/>
          <w:sz w:val="36"/>
          <w:szCs w:val="36"/>
        </w:rPr>
      </w:pPr>
      <w:r w:rsidRPr="00AB5BA2">
        <w:rPr>
          <w:rFonts w:asciiTheme="minorHAnsi" w:hAnsiTheme="minorHAnsi" w:cstheme="minorHAnsi"/>
          <w:b w:val="0"/>
          <w:bCs/>
          <w:sz w:val="36"/>
          <w:szCs w:val="36"/>
        </w:rPr>
        <w:t>Music:</w:t>
      </w:r>
    </w:p>
    <w:p w14:paraId="7AA4FA21" w14:textId="6E0AFE65" w:rsidR="00AB5BA2" w:rsidRPr="00AB5BA2" w:rsidRDefault="00AB5BA2" w:rsidP="00AB5BA2">
      <w:pPr>
        <w:pStyle w:val="Heading1"/>
        <w:ind w:left="450"/>
        <w:rPr>
          <w:rFonts w:asciiTheme="minorHAnsi" w:hAnsiTheme="minorHAnsi" w:cstheme="minorHAnsi"/>
          <w:b w:val="0"/>
          <w:bCs/>
          <w:sz w:val="28"/>
          <w:szCs w:val="28"/>
        </w:rPr>
      </w:pPr>
      <w:r w:rsidRPr="00AB5BA2">
        <w:rPr>
          <w:rFonts w:asciiTheme="minorHAnsi" w:hAnsiTheme="minorHAnsi" w:cstheme="minorHAnsi"/>
          <w:b w:val="0"/>
          <w:bCs/>
          <w:sz w:val="28"/>
          <w:szCs w:val="28"/>
        </w:rPr>
        <w:t>Chrome Music Lab</w:t>
      </w:r>
    </w:p>
    <w:sectPr w:rsidR="00AB5BA2" w:rsidRPr="00AB5BA2" w:rsidSect="00DF027C">
      <w:headerReference w:type="default" r:id="rId16"/>
      <w:footerReference w:type="default" r:id="rId17"/>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4050A" w14:textId="77777777" w:rsidR="00D510DD" w:rsidRDefault="00D510DD">
      <w:r>
        <w:separator/>
      </w:r>
    </w:p>
    <w:p w14:paraId="3B92224E" w14:textId="77777777" w:rsidR="00D510DD" w:rsidRDefault="00D510DD"/>
  </w:endnote>
  <w:endnote w:type="continuationSeparator" w:id="0">
    <w:p w14:paraId="1E3F24CC" w14:textId="77777777" w:rsidR="00D510DD" w:rsidRDefault="00D510DD">
      <w:r>
        <w:continuationSeparator/>
      </w:r>
    </w:p>
    <w:p w14:paraId="777371DC" w14:textId="77777777" w:rsidR="00D510DD" w:rsidRDefault="00D510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Power Clear">
    <w:panose1 w:val="01000000000000000000"/>
    <w:charset w:val="00"/>
    <w:family w:val="auto"/>
    <w:pitch w:val="variable"/>
    <w:sig w:usb0="00000007" w:usb1="00060000" w:usb2="00000010" w:usb3="00000000" w:csb0="00000003" w:csb1="00000000"/>
  </w:font>
  <w:font w:name="JetBrains Mono">
    <w:panose1 w:val="02000009000000000000"/>
    <w:charset w:val="00"/>
    <w:family w:val="modern"/>
    <w:pitch w:val="fixed"/>
    <w:sig w:usb0="A00002FF" w:usb1="1000F8E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28748919"/>
      <w:docPartObj>
        <w:docPartGallery w:val="Page Numbers (Bottom of Page)"/>
        <w:docPartUnique/>
      </w:docPartObj>
    </w:sdtPr>
    <w:sdtEndPr>
      <w:rPr>
        <w:noProof/>
      </w:rPr>
    </w:sdtEndPr>
    <w:sdtContent>
      <w:p w14:paraId="34CE758F" w14:textId="77777777" w:rsidR="00500039" w:rsidRDefault="0050003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F80BD6F" w14:textId="77777777" w:rsidR="00500039" w:rsidRDefault="00500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DF0A1C" w14:textId="77777777" w:rsidR="00D510DD" w:rsidRDefault="00D510DD">
      <w:r>
        <w:separator/>
      </w:r>
    </w:p>
    <w:p w14:paraId="5493A432" w14:textId="77777777" w:rsidR="00D510DD" w:rsidRDefault="00D510DD"/>
  </w:footnote>
  <w:footnote w:type="continuationSeparator" w:id="0">
    <w:p w14:paraId="3A75348E" w14:textId="77777777" w:rsidR="00D510DD" w:rsidRDefault="00D510DD">
      <w:r>
        <w:continuationSeparator/>
      </w:r>
    </w:p>
    <w:p w14:paraId="3D6DEF19" w14:textId="77777777" w:rsidR="00D510DD" w:rsidRDefault="00D510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500039" w14:paraId="030FB641" w14:textId="77777777" w:rsidTr="00D077E9">
      <w:trPr>
        <w:trHeight w:val="978"/>
      </w:trPr>
      <w:tc>
        <w:tcPr>
          <w:tcW w:w="9990" w:type="dxa"/>
          <w:tcBorders>
            <w:top w:val="nil"/>
            <w:left w:val="nil"/>
            <w:bottom w:val="single" w:sz="36" w:space="0" w:color="34ABA2" w:themeColor="accent3"/>
            <w:right w:val="nil"/>
          </w:tcBorders>
        </w:tcPr>
        <w:p w14:paraId="52AE4812" w14:textId="77777777" w:rsidR="00500039" w:rsidRDefault="00500039">
          <w:pPr>
            <w:pStyle w:val="Header"/>
          </w:pPr>
        </w:p>
      </w:tc>
    </w:tr>
  </w:tbl>
  <w:p w14:paraId="0CCF9BAE" w14:textId="77777777" w:rsidR="00500039" w:rsidRDefault="0050003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A77AE"/>
    <w:multiLevelType w:val="hybridMultilevel"/>
    <w:tmpl w:val="861C5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173624"/>
    <w:multiLevelType w:val="hybridMultilevel"/>
    <w:tmpl w:val="50DC6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BD"/>
    <w:rsid w:val="0002482E"/>
    <w:rsid w:val="00050324"/>
    <w:rsid w:val="000A0150"/>
    <w:rsid w:val="000E63C9"/>
    <w:rsid w:val="00130E9D"/>
    <w:rsid w:val="00150A6D"/>
    <w:rsid w:val="00185B35"/>
    <w:rsid w:val="001F2BC8"/>
    <w:rsid w:val="001F5F6B"/>
    <w:rsid w:val="00243EBC"/>
    <w:rsid w:val="00246A35"/>
    <w:rsid w:val="00284348"/>
    <w:rsid w:val="002A780D"/>
    <w:rsid w:val="002F51F5"/>
    <w:rsid w:val="00312137"/>
    <w:rsid w:val="00330359"/>
    <w:rsid w:val="0033762F"/>
    <w:rsid w:val="00353375"/>
    <w:rsid w:val="00366C7E"/>
    <w:rsid w:val="00384EA3"/>
    <w:rsid w:val="003A39A1"/>
    <w:rsid w:val="003C2191"/>
    <w:rsid w:val="003D3863"/>
    <w:rsid w:val="004110DE"/>
    <w:rsid w:val="0044085A"/>
    <w:rsid w:val="004B21A5"/>
    <w:rsid w:val="004E2AFB"/>
    <w:rsid w:val="00500039"/>
    <w:rsid w:val="005037F0"/>
    <w:rsid w:val="00516A86"/>
    <w:rsid w:val="00521D61"/>
    <w:rsid w:val="005275F6"/>
    <w:rsid w:val="00572102"/>
    <w:rsid w:val="005F1BB0"/>
    <w:rsid w:val="00656C4D"/>
    <w:rsid w:val="006E5716"/>
    <w:rsid w:val="00705ABD"/>
    <w:rsid w:val="007302B3"/>
    <w:rsid w:val="00730733"/>
    <w:rsid w:val="00730E3A"/>
    <w:rsid w:val="00736AAF"/>
    <w:rsid w:val="00765B2A"/>
    <w:rsid w:val="00783A34"/>
    <w:rsid w:val="007C6B52"/>
    <w:rsid w:val="007D16C5"/>
    <w:rsid w:val="00832827"/>
    <w:rsid w:val="00862FE4"/>
    <w:rsid w:val="0086389A"/>
    <w:rsid w:val="0087605E"/>
    <w:rsid w:val="008B1FEE"/>
    <w:rsid w:val="00903C32"/>
    <w:rsid w:val="009127A5"/>
    <w:rsid w:val="00916B16"/>
    <w:rsid w:val="009173B9"/>
    <w:rsid w:val="0093335D"/>
    <w:rsid w:val="0093613E"/>
    <w:rsid w:val="00943026"/>
    <w:rsid w:val="00966B81"/>
    <w:rsid w:val="009C7720"/>
    <w:rsid w:val="00A026C2"/>
    <w:rsid w:val="00A12180"/>
    <w:rsid w:val="00A23AFA"/>
    <w:rsid w:val="00A31B3E"/>
    <w:rsid w:val="00A532F3"/>
    <w:rsid w:val="00A8489E"/>
    <w:rsid w:val="00AB5BA2"/>
    <w:rsid w:val="00AC29F3"/>
    <w:rsid w:val="00AF7356"/>
    <w:rsid w:val="00B231E5"/>
    <w:rsid w:val="00C02B87"/>
    <w:rsid w:val="00C4086D"/>
    <w:rsid w:val="00CA1896"/>
    <w:rsid w:val="00CB5B28"/>
    <w:rsid w:val="00CF5371"/>
    <w:rsid w:val="00D0323A"/>
    <w:rsid w:val="00D0559F"/>
    <w:rsid w:val="00D077E9"/>
    <w:rsid w:val="00D42CB7"/>
    <w:rsid w:val="00D510DD"/>
    <w:rsid w:val="00D5413D"/>
    <w:rsid w:val="00D570A9"/>
    <w:rsid w:val="00D70D02"/>
    <w:rsid w:val="00D770C7"/>
    <w:rsid w:val="00D86945"/>
    <w:rsid w:val="00D90290"/>
    <w:rsid w:val="00DD152F"/>
    <w:rsid w:val="00DE213F"/>
    <w:rsid w:val="00DF027C"/>
    <w:rsid w:val="00E00A32"/>
    <w:rsid w:val="00E22ACD"/>
    <w:rsid w:val="00E620B0"/>
    <w:rsid w:val="00E67C95"/>
    <w:rsid w:val="00E81B40"/>
    <w:rsid w:val="00EF555B"/>
    <w:rsid w:val="00F027BB"/>
    <w:rsid w:val="00F11DCF"/>
    <w:rsid w:val="00F162EA"/>
    <w:rsid w:val="00F40B19"/>
    <w:rsid w:val="00F4535B"/>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F1043"/>
  <w15:docId w15:val="{7C0AA884-57B7-4C1B-ABCD-E13FA5F6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table" w:styleId="GridTable4-Accent2">
    <w:name w:val="Grid Table 4 Accent 2"/>
    <w:basedOn w:val="TableNormal"/>
    <w:uiPriority w:val="49"/>
    <w:rsid w:val="00AF7356"/>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insideV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insideV w:val="nil"/>
        </w:tcBorders>
        <w:shd w:val="clear" w:color="auto" w:fill="3592CF" w:themeFill="accent2"/>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CommentReference">
    <w:name w:val="annotation reference"/>
    <w:basedOn w:val="DefaultParagraphFont"/>
    <w:uiPriority w:val="99"/>
    <w:semiHidden/>
    <w:unhideWhenUsed/>
    <w:rsid w:val="00F4535B"/>
    <w:rPr>
      <w:sz w:val="16"/>
      <w:szCs w:val="16"/>
    </w:rPr>
  </w:style>
  <w:style w:type="paragraph" w:styleId="CommentText">
    <w:name w:val="annotation text"/>
    <w:basedOn w:val="Normal"/>
    <w:link w:val="CommentTextChar"/>
    <w:uiPriority w:val="99"/>
    <w:semiHidden/>
    <w:unhideWhenUsed/>
    <w:rsid w:val="00F4535B"/>
    <w:pPr>
      <w:spacing w:line="240" w:lineRule="auto"/>
    </w:pPr>
    <w:rPr>
      <w:sz w:val="20"/>
      <w:szCs w:val="20"/>
    </w:rPr>
  </w:style>
  <w:style w:type="character" w:customStyle="1" w:styleId="CommentTextChar">
    <w:name w:val="Comment Text Char"/>
    <w:basedOn w:val="DefaultParagraphFont"/>
    <w:link w:val="CommentText"/>
    <w:uiPriority w:val="99"/>
    <w:semiHidden/>
    <w:rsid w:val="00F4535B"/>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F4535B"/>
    <w:rPr>
      <w:bCs/>
    </w:rPr>
  </w:style>
  <w:style w:type="character" w:customStyle="1" w:styleId="CommentSubjectChar">
    <w:name w:val="Comment Subject Char"/>
    <w:basedOn w:val="CommentTextChar"/>
    <w:link w:val="CommentSubject"/>
    <w:uiPriority w:val="99"/>
    <w:semiHidden/>
    <w:rsid w:val="00F4535B"/>
    <w:rPr>
      <w:rFonts w:eastAsiaTheme="minorEastAsia"/>
      <w:b/>
      <w:bCs/>
      <w:color w:val="082A75" w:themeColor="text2"/>
      <w:sz w:val="20"/>
      <w:szCs w:val="20"/>
    </w:rPr>
  </w:style>
  <w:style w:type="paragraph" w:styleId="HTMLPreformatted">
    <w:name w:val="HTML Preformatted"/>
    <w:basedOn w:val="Normal"/>
    <w:link w:val="HTMLPreformattedChar"/>
    <w:uiPriority w:val="99"/>
    <w:semiHidden/>
    <w:unhideWhenUsed/>
    <w:rsid w:val="0050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lang w:val="en-IN" w:eastAsia="en-IN" w:bidi="pa-IN"/>
    </w:rPr>
  </w:style>
  <w:style w:type="character" w:customStyle="1" w:styleId="HTMLPreformattedChar">
    <w:name w:val="HTML Preformatted Char"/>
    <w:basedOn w:val="DefaultParagraphFont"/>
    <w:link w:val="HTMLPreformatted"/>
    <w:uiPriority w:val="99"/>
    <w:semiHidden/>
    <w:rsid w:val="00500039"/>
    <w:rPr>
      <w:rFonts w:ascii="Courier New" w:eastAsia="Times New Roman" w:hAnsi="Courier New" w:cs="Courier New"/>
      <w:sz w:val="20"/>
      <w:szCs w:val="20"/>
      <w:lang w:val="en-IN" w:eastAsia="en-IN" w:bidi="pa-IN"/>
    </w:rPr>
  </w:style>
  <w:style w:type="paragraph" w:styleId="ListParagraph">
    <w:name w:val="List Paragraph"/>
    <w:basedOn w:val="Normal"/>
    <w:uiPriority w:val="34"/>
    <w:qFormat/>
    <w:rsid w:val="00353375"/>
    <w:pPr>
      <w:spacing w:after="200"/>
      <w:ind w:left="720"/>
      <w:contextualSpacing/>
    </w:pPr>
    <w:rPr>
      <w:b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493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sc15\AppData\Local\Microsoft\Office\16.0\DTS\en-US%7bE009D066-736E-4A9D-BA8A-C4D543A52474%7d\%7b445DC3AA-5118-4297-9A75-269BF9E53F0F%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ECC090196664C4CACE8EC062974E973"/>
        <w:category>
          <w:name w:val="General"/>
          <w:gallery w:val="placeholder"/>
        </w:category>
        <w:types>
          <w:type w:val="bbPlcHdr"/>
        </w:types>
        <w:behaviors>
          <w:behavior w:val="content"/>
        </w:behaviors>
        <w:guid w:val="{C8EA2509-6BE3-44B7-849D-AECBEDAC4DB0}"/>
      </w:docPartPr>
      <w:docPartBody>
        <w:p w:rsidR="009521A8" w:rsidRDefault="009521A8">
          <w:pPr>
            <w:pStyle w:val="7ECC090196664C4CACE8EC062974E973"/>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March 25</w:t>
          </w:r>
          <w:r w:rsidRPr="00D86945">
            <w:rPr>
              <w:rStyle w:val="SubtitleChar"/>
              <w:b/>
            </w:rPr>
            <w:fldChar w:fldCharType="end"/>
          </w:r>
        </w:p>
      </w:docPartBody>
    </w:docPart>
    <w:docPart>
      <w:docPartPr>
        <w:name w:val="024E0E6392C24A46B615D68006BEFF8A"/>
        <w:category>
          <w:name w:val="General"/>
          <w:gallery w:val="placeholder"/>
        </w:category>
        <w:types>
          <w:type w:val="bbPlcHdr"/>
        </w:types>
        <w:behaviors>
          <w:behavior w:val="content"/>
        </w:behaviors>
        <w:guid w:val="{4A2C397E-D5DF-42B4-80D9-F5B41D4D67E3}"/>
      </w:docPartPr>
      <w:docPartBody>
        <w:p w:rsidR="009521A8" w:rsidRDefault="009521A8">
          <w:pPr>
            <w:pStyle w:val="024E0E6392C24A46B615D68006BEFF8A"/>
          </w:pPr>
          <w:r>
            <w:t>COMPANY NAME</w:t>
          </w:r>
        </w:p>
      </w:docPartBody>
    </w:docPart>
    <w:docPart>
      <w:docPartPr>
        <w:name w:val="B1ADD295D03D49A2B44DBB7173EFE610"/>
        <w:category>
          <w:name w:val="General"/>
          <w:gallery w:val="placeholder"/>
        </w:category>
        <w:types>
          <w:type w:val="bbPlcHdr"/>
        </w:types>
        <w:behaviors>
          <w:behavior w:val="content"/>
        </w:behaviors>
        <w:guid w:val="{FA8A5063-F2D7-4CD1-89F2-2F1506B5FA79}"/>
      </w:docPartPr>
      <w:docPartBody>
        <w:p w:rsidR="009521A8" w:rsidRDefault="009521A8">
          <w:pPr>
            <w:pStyle w:val="B1ADD295D03D49A2B44DBB7173EFE610"/>
          </w:pPr>
          <w:r>
            <w:t>Your Name</w:t>
          </w:r>
        </w:p>
      </w:docPartBody>
    </w:docPart>
    <w:docPart>
      <w:docPartPr>
        <w:name w:val="3471481C416047F9AC284CDC03201DC0"/>
        <w:category>
          <w:name w:val="General"/>
          <w:gallery w:val="placeholder"/>
        </w:category>
        <w:types>
          <w:type w:val="bbPlcHdr"/>
        </w:types>
        <w:behaviors>
          <w:behavior w:val="content"/>
        </w:behaviors>
        <w:guid w:val="{C528C82C-6824-44F5-94CF-FCF0F539BF12}"/>
      </w:docPartPr>
      <w:docPartBody>
        <w:p w:rsidR="009521A8" w:rsidRDefault="009521A8" w:rsidP="009521A8">
          <w:pPr>
            <w:pStyle w:val="3471481C416047F9AC284CDC03201DC0"/>
          </w:pPr>
          <w:r w:rsidRPr="00DF027C">
            <w:t>Subtitle Text Here</w:t>
          </w:r>
        </w:p>
      </w:docPartBody>
    </w:docPart>
    <w:docPart>
      <w:docPartPr>
        <w:name w:val="215D8CD91B6E47C3AC6960D5073085D6"/>
        <w:category>
          <w:name w:val="General"/>
          <w:gallery w:val="placeholder"/>
        </w:category>
        <w:types>
          <w:type w:val="bbPlcHdr"/>
        </w:types>
        <w:behaviors>
          <w:behavior w:val="content"/>
        </w:behaviors>
        <w:guid w:val="{A44F08FB-EF1C-4673-9854-54C8DA797817}"/>
      </w:docPartPr>
      <w:docPartBody>
        <w:p w:rsidR="009521A8" w:rsidRDefault="009521A8" w:rsidP="009521A8">
          <w:pPr>
            <w:pStyle w:val="215D8CD91B6E47C3AC6960D5073085D6"/>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Power Clear">
    <w:panose1 w:val="01000000000000000000"/>
    <w:charset w:val="00"/>
    <w:family w:val="auto"/>
    <w:pitch w:val="variable"/>
    <w:sig w:usb0="00000007" w:usb1="00060000" w:usb2="00000010" w:usb3="00000000" w:csb0="00000003" w:csb1="00000000"/>
  </w:font>
  <w:font w:name="JetBrains Mono">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1A8"/>
    <w:rsid w:val="009521A8"/>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sz w:val="32"/>
      <w:lang w:val="en-US" w:eastAsia="en-US" w:bidi="ar-SA"/>
    </w:rPr>
  </w:style>
  <w:style w:type="character" w:customStyle="1" w:styleId="SubtitleChar">
    <w:name w:val="Subtitle Char"/>
    <w:basedOn w:val="DefaultParagraphFont"/>
    <w:link w:val="Subtitle"/>
    <w:uiPriority w:val="2"/>
    <w:rPr>
      <w:caps/>
      <w:color w:val="44546A" w:themeColor="text2"/>
      <w:spacing w:val="20"/>
      <w:sz w:val="32"/>
      <w:lang w:val="en-US" w:eastAsia="en-US" w:bidi="ar-SA"/>
    </w:rPr>
  </w:style>
  <w:style w:type="paragraph" w:customStyle="1" w:styleId="7ECC090196664C4CACE8EC062974E973">
    <w:name w:val="7ECC090196664C4CACE8EC062974E973"/>
  </w:style>
  <w:style w:type="paragraph" w:customStyle="1" w:styleId="024E0E6392C24A46B615D68006BEFF8A">
    <w:name w:val="024E0E6392C24A46B615D68006BEFF8A"/>
  </w:style>
  <w:style w:type="paragraph" w:customStyle="1" w:styleId="B1ADD295D03D49A2B44DBB7173EFE610">
    <w:name w:val="B1ADD295D03D49A2B44DBB7173EFE610"/>
  </w:style>
  <w:style w:type="paragraph" w:customStyle="1" w:styleId="043F315F63DD4A179C5948BCD24103FF">
    <w:name w:val="043F315F63DD4A179C5948BCD24103FF"/>
  </w:style>
  <w:style w:type="paragraph" w:customStyle="1" w:styleId="28E5A14C574D4FA58387157D1ECD6DA0">
    <w:name w:val="28E5A14C574D4FA58387157D1ECD6DA0"/>
  </w:style>
  <w:style w:type="paragraph" w:customStyle="1" w:styleId="87421827252846C38F9D68BA90D2D867">
    <w:name w:val="87421827252846C38F9D68BA90D2D867"/>
  </w:style>
  <w:style w:type="paragraph" w:customStyle="1" w:styleId="11A2E8FEE8914FF180A627BCB2AE1C2B">
    <w:name w:val="11A2E8FEE8914FF180A627BCB2AE1C2B"/>
  </w:style>
  <w:style w:type="paragraph" w:customStyle="1" w:styleId="89213F6F65C64C8AAA3B0A595D670943">
    <w:name w:val="89213F6F65C64C8AAA3B0A595D670943"/>
  </w:style>
  <w:style w:type="paragraph" w:customStyle="1" w:styleId="9CC31E279721409CA0D325C0BBDBAB34">
    <w:name w:val="9CC31E279721409CA0D325C0BBDBAB34"/>
    <w:rsid w:val="009521A8"/>
  </w:style>
  <w:style w:type="paragraph" w:customStyle="1" w:styleId="18E6A2CAAA8E4A538AB80914CD3ED15B">
    <w:name w:val="18E6A2CAAA8E4A538AB80914CD3ED15B"/>
    <w:rsid w:val="009521A8"/>
  </w:style>
  <w:style w:type="paragraph" w:customStyle="1" w:styleId="6C8C9E0F8FD6482C9C6FEDB4334A68F2">
    <w:name w:val="6C8C9E0F8FD6482C9C6FEDB4334A68F2"/>
    <w:rsid w:val="009521A8"/>
  </w:style>
  <w:style w:type="paragraph" w:customStyle="1" w:styleId="00354568AB094180842248D026FA08E8">
    <w:name w:val="00354568AB094180842248D026FA08E8"/>
    <w:rsid w:val="009521A8"/>
  </w:style>
  <w:style w:type="paragraph" w:customStyle="1" w:styleId="40E583B339004040B7AC98A093F6DD7C">
    <w:name w:val="40E583B339004040B7AC98A093F6DD7C"/>
    <w:rsid w:val="009521A8"/>
  </w:style>
  <w:style w:type="paragraph" w:customStyle="1" w:styleId="1594A07F84F54182BC301538B4C7F909">
    <w:name w:val="1594A07F84F54182BC301538B4C7F909"/>
    <w:rsid w:val="009521A8"/>
  </w:style>
  <w:style w:type="paragraph" w:customStyle="1" w:styleId="43607C839DAD40C2A56A55ACBEC655BC">
    <w:name w:val="43607C839DAD40C2A56A55ACBEC655BC"/>
    <w:rsid w:val="009521A8"/>
  </w:style>
  <w:style w:type="paragraph" w:customStyle="1" w:styleId="34D921BE9EC7456BA770814F03C2F44F">
    <w:name w:val="34D921BE9EC7456BA770814F03C2F44F"/>
    <w:rsid w:val="009521A8"/>
  </w:style>
  <w:style w:type="paragraph" w:customStyle="1" w:styleId="2CE39E0C9EAB4843916FE45044CBC5FA">
    <w:name w:val="2CE39E0C9EAB4843916FE45044CBC5FA"/>
    <w:rsid w:val="009521A8"/>
  </w:style>
  <w:style w:type="paragraph" w:customStyle="1" w:styleId="6B8AB796E4F04F4EB7DBB6C3BF8FE703">
    <w:name w:val="6B8AB796E4F04F4EB7DBB6C3BF8FE703"/>
    <w:rsid w:val="009521A8"/>
  </w:style>
  <w:style w:type="paragraph" w:customStyle="1" w:styleId="3471481C416047F9AC284CDC03201DC0">
    <w:name w:val="3471481C416047F9AC284CDC03201DC0"/>
    <w:rsid w:val="009521A8"/>
  </w:style>
  <w:style w:type="paragraph" w:customStyle="1" w:styleId="88739674ADFD4FE38DA6F51D4ED4F634">
    <w:name w:val="88739674ADFD4FE38DA6F51D4ED4F634"/>
    <w:rsid w:val="009521A8"/>
  </w:style>
  <w:style w:type="paragraph" w:customStyle="1" w:styleId="F4DCB8D98BE14E7E8DCE510625C3211C">
    <w:name w:val="F4DCB8D98BE14E7E8DCE510625C3211C"/>
    <w:rsid w:val="009521A8"/>
  </w:style>
  <w:style w:type="paragraph" w:customStyle="1" w:styleId="F79AE1FF674649EA88D212F1E23B7954">
    <w:name w:val="F79AE1FF674649EA88D212F1E23B7954"/>
    <w:rsid w:val="009521A8"/>
  </w:style>
  <w:style w:type="paragraph" w:customStyle="1" w:styleId="44A9264FA2DF45099851ADBB69DE0F9A">
    <w:name w:val="44A9264FA2DF45099851ADBB69DE0F9A"/>
    <w:rsid w:val="009521A8"/>
  </w:style>
  <w:style w:type="paragraph" w:customStyle="1" w:styleId="308DAF2738C640C1803C3FE66509AF4C">
    <w:name w:val="308DAF2738C640C1803C3FE66509AF4C"/>
    <w:rsid w:val="009521A8"/>
  </w:style>
  <w:style w:type="paragraph" w:customStyle="1" w:styleId="074231082FAC4D27BB1969F1B1D4F219">
    <w:name w:val="074231082FAC4D27BB1969F1B1D4F219"/>
    <w:rsid w:val="009521A8"/>
  </w:style>
  <w:style w:type="paragraph" w:customStyle="1" w:styleId="215D8CD91B6E47C3AC6960D5073085D6">
    <w:name w:val="215D8CD91B6E47C3AC6960D5073085D6"/>
    <w:rsid w:val="009521A8"/>
  </w:style>
  <w:style w:type="paragraph" w:customStyle="1" w:styleId="1F9B86BA0A12456CAAC113BEF063CAA7">
    <w:name w:val="1F9B86BA0A12456CAAC113BEF063CAA7"/>
    <w:rsid w:val="009521A8"/>
  </w:style>
  <w:style w:type="paragraph" w:customStyle="1" w:styleId="FA5F597B0C5B4F99A182FBFC98599D94">
    <w:name w:val="FA5F597B0C5B4F99A182FBFC98599D94"/>
    <w:rsid w:val="009521A8"/>
  </w:style>
  <w:style w:type="paragraph" w:customStyle="1" w:styleId="E1A0F96E4A5A4968B2636A2720716EB3">
    <w:name w:val="E1A0F96E4A5A4968B2636A2720716EB3"/>
    <w:rsid w:val="009521A8"/>
  </w:style>
  <w:style w:type="paragraph" w:customStyle="1" w:styleId="A64BB2287FBB462AB73C69BA00001077">
    <w:name w:val="A64BB2287FBB462AB73C69BA00001077"/>
    <w:rsid w:val="009521A8"/>
  </w:style>
  <w:style w:type="paragraph" w:customStyle="1" w:styleId="43B83E99B29A4397AFF2B10A341DDD53">
    <w:name w:val="43B83E99B29A4397AFF2B10A341DDD53"/>
    <w:rsid w:val="009521A8"/>
  </w:style>
  <w:style w:type="paragraph" w:customStyle="1" w:styleId="B1862E1FA20F450BA23DF1339F0E52A3">
    <w:name w:val="B1862E1FA20F450BA23DF1339F0E52A3"/>
    <w:rsid w:val="009521A8"/>
  </w:style>
  <w:style w:type="paragraph" w:customStyle="1" w:styleId="21EB3205ED574BBAB5200F2FECB4034B">
    <w:name w:val="21EB3205ED574BBAB5200F2FECB4034B"/>
    <w:rsid w:val="009521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Yuvraj Singh Cheema</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{445DC3AA-5118-4297-9A75-269BF9E53F0F}tf16392850_win32.dotx</Template>
  <TotalTime>234</TotalTime>
  <Pages>23</Pages>
  <Words>2948</Words>
  <Characters>16806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Yuvraj Singh Cheema</dc:creator>
  <cp:keywords/>
  <cp:lastModifiedBy>Yuvraj Singh Cheema</cp:lastModifiedBy>
  <cp:revision>2</cp:revision>
  <cp:lastPrinted>2021-03-25T16:51:00Z</cp:lastPrinted>
  <dcterms:created xsi:type="dcterms:W3CDTF">2021-03-25T12:49:00Z</dcterms:created>
  <dcterms:modified xsi:type="dcterms:W3CDTF">2021-03-25T16:53:00Z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